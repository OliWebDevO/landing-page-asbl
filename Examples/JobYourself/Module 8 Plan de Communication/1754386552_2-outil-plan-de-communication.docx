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92216" w:rsidR="00AE6369" w:rsidP="00EF216E" w:rsidRDefault="0064271B" w14:paraId="3F7AF76B" w14:noSpellErr="1" w14:textId="7327A7D4">
      <w:pPr>
        <w:rPr>
          <w:lang w:val="fr-BE"/>
        </w:rPr>
      </w:pPr>
    </w:p>
    <w:p w:rsidRPr="00913DA8" w:rsidR="008A2AC4" w:rsidP="00AE6369" w:rsidRDefault="00AA4DA7" w14:paraId="3F7AF76C" w14:textId="77777777">
      <w:pPr>
        <w:pStyle w:val="Titre"/>
        <w:pBdr>
          <w:bottom w:val="single" w:color="auto" w:sz="4" w:space="0"/>
        </w:pBdr>
        <w:rPr>
          <w:rFonts w:ascii="Verdana" w:hAnsi="Verdana" w:cs="Arial"/>
          <w:color w:val="0070C0"/>
          <w:sz w:val="36"/>
          <w:u w:val="none"/>
        </w:rPr>
      </w:pPr>
      <w:r w:rsidRPr="00913DA8">
        <w:rPr>
          <w:rFonts w:ascii="Verdana" w:hAnsi="Verdana" w:cs="Arial"/>
          <w:color w:val="0070C0"/>
          <w:sz w:val="36"/>
          <w:u w:val="none"/>
        </w:rPr>
        <w:t>MON PLAN DE COMMUNICATION</w:t>
      </w:r>
      <w:r w:rsidRPr="00913DA8" w:rsidR="0097581F">
        <w:rPr>
          <w:rFonts w:ascii="Verdana" w:hAnsi="Verdana" w:cs="Arial"/>
          <w:color w:val="0070C0"/>
          <w:sz w:val="36"/>
          <w:u w:val="none"/>
        </w:rPr>
        <w:t xml:space="preserve"> </w:t>
      </w:r>
    </w:p>
    <w:p w:rsidRPr="00913DA8" w:rsidR="00566C3B" w:rsidP="005B3F88" w:rsidRDefault="00566C3B" w14:paraId="3F7AF76D" w14:textId="77777777">
      <w:pPr>
        <w:autoSpaceDE w:val="0"/>
        <w:autoSpaceDN w:val="0"/>
        <w:adjustRightInd w:val="0"/>
        <w:jc w:val="center"/>
        <w:rPr>
          <w:rFonts w:ascii="Verdana" w:hAnsi="Verdana" w:cs="NewsGothicBT-Bold"/>
          <w:b/>
          <w:bCs/>
          <w:sz w:val="22"/>
          <w:lang w:val="fr-BE"/>
        </w:rPr>
      </w:pPr>
    </w:p>
    <w:p w:rsidRPr="00913DA8" w:rsidR="002C2131" w:rsidP="005B3F88" w:rsidRDefault="005B3F88" w14:paraId="3F7AF76E" w14:textId="77777777">
      <w:pPr>
        <w:autoSpaceDE w:val="0"/>
        <w:autoSpaceDN w:val="0"/>
        <w:adjustRightInd w:val="0"/>
        <w:jc w:val="center"/>
        <w:rPr>
          <w:rFonts w:ascii="Verdana" w:hAnsi="Verdana" w:cs="NewsGothicBT-Bold"/>
          <w:b/>
          <w:bCs/>
          <w:sz w:val="22"/>
          <w:lang w:val="fr-BE"/>
        </w:rPr>
      </w:pPr>
      <w:r w:rsidRPr="00913DA8">
        <w:rPr>
          <w:rFonts w:ascii="Verdana" w:hAnsi="Verdana" w:cs="NewsGothicBT-Bold"/>
          <w:b/>
          <w:bCs/>
          <w:sz w:val="22"/>
          <w:lang w:val="fr-BE"/>
        </w:rPr>
        <w:t>NOM du CE :__________________________________</w:t>
      </w:r>
    </w:p>
    <w:p w:rsidRPr="00913DA8" w:rsidR="00C012CD" w:rsidP="00C012CD" w:rsidRDefault="00C012CD" w14:paraId="3F7AF76F" w14:textId="77777777">
      <w:pPr>
        <w:rPr>
          <w:rFonts w:ascii="Verdana" w:hAnsi="Verdana" w:cs="NewsGothicBT-Roman"/>
          <w:color w:val="1C1C1A"/>
          <w:sz w:val="14"/>
          <w:szCs w:val="16"/>
          <w:lang w:val="fr-BE"/>
        </w:rPr>
      </w:pPr>
    </w:p>
    <w:tbl>
      <w:tblPr>
        <w:tblStyle w:val="Grilledutableau"/>
        <w:tblW w:w="14709" w:type="dxa"/>
        <w:tblLayout w:type="fixed"/>
        <w:tblLook w:val="04A0" w:firstRow="1" w:lastRow="0" w:firstColumn="1" w:lastColumn="0" w:noHBand="0" w:noVBand="1"/>
      </w:tblPr>
      <w:tblGrid>
        <w:gridCol w:w="817"/>
        <w:gridCol w:w="1276"/>
        <w:gridCol w:w="1701"/>
        <w:gridCol w:w="3118"/>
        <w:gridCol w:w="3261"/>
        <w:gridCol w:w="2551"/>
        <w:gridCol w:w="1985"/>
      </w:tblGrid>
      <w:tr w:rsidRPr="00913DA8" w:rsidR="00AD666D" w:rsidTr="00EF216E" w14:paraId="3F7AF778" w14:textId="77777777">
        <w:tc>
          <w:tcPr>
            <w:tcW w:w="817" w:type="dxa"/>
          </w:tcPr>
          <w:p w:rsidRPr="00913DA8" w:rsidR="00AD666D" w:rsidP="0017745F" w:rsidRDefault="00341D02" w14:paraId="3F7AF770" w14:textId="77777777">
            <w:pPr>
              <w:autoSpaceDE w:val="0"/>
              <w:autoSpaceDN w:val="0"/>
              <w:adjustRightInd w:val="0"/>
              <w:jc w:val="center"/>
              <w:rPr>
                <w:rFonts w:ascii="Verdana" w:hAnsi="Verdana" w:cs="NewsGothicBT-Roman"/>
                <w:color w:val="1C1C1A"/>
                <w:kern w:val="0"/>
                <w:sz w:val="16"/>
                <w:szCs w:val="16"/>
              </w:rPr>
            </w:pPr>
            <w:r w:rsidRPr="00913DA8">
              <w:rPr>
                <w:rFonts w:ascii="Verdana" w:hAnsi="Verdana" w:cs="NewsGothicBT-Roman"/>
                <w:color w:val="1C1C1A"/>
                <w:kern w:val="0"/>
                <w:sz w:val="16"/>
                <w:szCs w:val="16"/>
              </w:rPr>
              <w:t>Timing</w:t>
            </w:r>
          </w:p>
        </w:tc>
        <w:tc>
          <w:tcPr>
            <w:tcW w:w="1276" w:type="dxa"/>
          </w:tcPr>
          <w:p w:rsidRPr="00913DA8" w:rsidR="00AD666D" w:rsidP="0017745F" w:rsidRDefault="00F56D3A" w14:paraId="3F7AF771" w14:textId="48B416C3">
            <w:pPr>
              <w:autoSpaceDE w:val="0"/>
              <w:autoSpaceDN w:val="0"/>
              <w:adjustRightInd w:val="0"/>
              <w:jc w:val="center"/>
              <w:rPr>
                <w:rFonts w:ascii="Verdana" w:hAnsi="Verdana" w:cs="NewsGothicBT-Roman"/>
                <w:color w:val="1C1C1A"/>
                <w:kern w:val="0"/>
                <w:sz w:val="16"/>
                <w:szCs w:val="16"/>
              </w:rPr>
            </w:pPr>
            <w:proofErr w:type="spellStart"/>
            <w:r>
              <w:rPr>
                <w:rFonts w:ascii="Verdana" w:hAnsi="Verdana" w:cs="NewsGothicBT-Roman"/>
                <w:color w:val="1C1C1A"/>
                <w:kern w:val="0"/>
                <w:sz w:val="16"/>
                <w:szCs w:val="16"/>
              </w:rPr>
              <w:t>Ci</w:t>
            </w:r>
            <w:r w:rsidRPr="00913DA8" w:rsidR="00AD666D">
              <w:rPr>
                <w:rFonts w:ascii="Verdana" w:hAnsi="Verdana" w:cs="NewsGothicBT-Roman"/>
                <w:color w:val="1C1C1A"/>
                <w:kern w:val="0"/>
                <w:sz w:val="16"/>
                <w:szCs w:val="16"/>
              </w:rPr>
              <w:t>ble</w:t>
            </w:r>
            <w:proofErr w:type="spellEnd"/>
          </w:p>
        </w:tc>
        <w:tc>
          <w:tcPr>
            <w:tcW w:w="1701" w:type="dxa"/>
          </w:tcPr>
          <w:p w:rsidRPr="00913DA8" w:rsidR="00AD666D" w:rsidP="0017745F" w:rsidRDefault="00AD666D" w14:paraId="3F7AF772" w14:textId="77777777">
            <w:pPr>
              <w:autoSpaceDE w:val="0"/>
              <w:autoSpaceDN w:val="0"/>
              <w:adjustRightInd w:val="0"/>
              <w:jc w:val="center"/>
              <w:rPr>
                <w:rFonts w:ascii="Verdana" w:hAnsi="Verdana" w:cs="NewsGothicBT-Roman"/>
                <w:color w:val="1C1C1A"/>
                <w:sz w:val="16"/>
                <w:szCs w:val="16"/>
              </w:rPr>
            </w:pPr>
            <w:r w:rsidRPr="00913DA8">
              <w:rPr>
                <w:rFonts w:ascii="Verdana" w:hAnsi="Verdana" w:cs="NewsGothicBT-Roman"/>
                <w:color w:val="1C1C1A"/>
                <w:kern w:val="0"/>
                <w:sz w:val="16"/>
                <w:szCs w:val="16"/>
              </w:rPr>
              <w:t>Objectif</w:t>
            </w:r>
          </w:p>
        </w:tc>
        <w:tc>
          <w:tcPr>
            <w:tcW w:w="3118" w:type="dxa"/>
          </w:tcPr>
          <w:p w:rsidRPr="00913DA8" w:rsidR="00AD666D" w:rsidP="0017745F" w:rsidRDefault="00AD666D" w14:paraId="3F7AF773" w14:textId="77777777">
            <w:pPr>
              <w:autoSpaceDE w:val="0"/>
              <w:autoSpaceDN w:val="0"/>
              <w:adjustRightInd w:val="0"/>
              <w:jc w:val="center"/>
              <w:rPr>
                <w:rFonts w:ascii="Verdana" w:hAnsi="Verdana" w:cs="NewsGothicBT-Roman"/>
                <w:color w:val="1C1C1A"/>
                <w:kern w:val="0"/>
                <w:sz w:val="16"/>
                <w:szCs w:val="16"/>
              </w:rPr>
            </w:pPr>
            <w:r w:rsidRPr="00913DA8">
              <w:rPr>
                <w:rFonts w:ascii="Verdana" w:hAnsi="Verdana" w:cs="NewsGothicBT-Roman"/>
                <w:color w:val="1C1C1A"/>
                <w:kern w:val="0"/>
                <w:sz w:val="16"/>
                <w:szCs w:val="16"/>
              </w:rPr>
              <w:t>Message</w:t>
            </w:r>
          </w:p>
          <w:p w:rsidRPr="00913DA8" w:rsidR="00AD666D" w:rsidP="0017745F" w:rsidRDefault="00AD666D" w14:paraId="3F7AF774" w14:textId="77777777">
            <w:pPr>
              <w:autoSpaceDE w:val="0"/>
              <w:autoSpaceDN w:val="0"/>
              <w:adjustRightInd w:val="0"/>
              <w:jc w:val="center"/>
              <w:rPr>
                <w:rFonts w:ascii="Verdana" w:hAnsi="Verdana" w:cs="NewsGothicBT-Roman"/>
                <w:color w:val="1C1C1A"/>
                <w:kern w:val="0"/>
                <w:sz w:val="16"/>
                <w:szCs w:val="16"/>
              </w:rPr>
            </w:pPr>
          </w:p>
        </w:tc>
        <w:tc>
          <w:tcPr>
            <w:tcW w:w="3261" w:type="dxa"/>
          </w:tcPr>
          <w:p w:rsidRPr="00913DA8" w:rsidR="00AD666D" w:rsidP="0017745F" w:rsidRDefault="00341D02" w14:paraId="3F7AF775" w14:textId="77777777">
            <w:pPr>
              <w:autoSpaceDE w:val="0"/>
              <w:autoSpaceDN w:val="0"/>
              <w:adjustRightInd w:val="0"/>
              <w:jc w:val="center"/>
              <w:rPr>
                <w:rFonts w:ascii="Verdana" w:hAnsi="Verdana" w:cs="NewsGothicBT-Roman"/>
                <w:color w:val="1C1C1A"/>
                <w:sz w:val="16"/>
                <w:szCs w:val="16"/>
              </w:rPr>
            </w:pPr>
            <w:r w:rsidRPr="00913DA8">
              <w:rPr>
                <w:rFonts w:ascii="Verdana" w:hAnsi="Verdana" w:cs="NewsGothicBT-Roman"/>
                <w:color w:val="1C1C1A"/>
                <w:sz w:val="16"/>
                <w:szCs w:val="16"/>
              </w:rPr>
              <w:t>Support</w:t>
            </w:r>
          </w:p>
        </w:tc>
        <w:tc>
          <w:tcPr>
            <w:tcW w:w="2551" w:type="dxa"/>
          </w:tcPr>
          <w:p w:rsidRPr="00913DA8" w:rsidR="00AD666D" w:rsidP="0017745F" w:rsidRDefault="00341D02" w14:paraId="3F7AF776" w14:textId="77777777">
            <w:pPr>
              <w:autoSpaceDE w:val="0"/>
              <w:autoSpaceDN w:val="0"/>
              <w:adjustRightInd w:val="0"/>
              <w:jc w:val="center"/>
              <w:rPr>
                <w:rFonts w:ascii="Verdana" w:hAnsi="Verdana" w:cs="NewsGothicBT-Roman"/>
                <w:color w:val="1C1C1A"/>
                <w:kern w:val="0"/>
                <w:sz w:val="16"/>
                <w:szCs w:val="16"/>
              </w:rPr>
            </w:pPr>
            <w:proofErr w:type="spellStart"/>
            <w:r w:rsidRPr="00913DA8">
              <w:rPr>
                <w:rFonts w:ascii="Verdana" w:hAnsi="Verdana" w:cs="NewsGothicBT-Roman"/>
                <w:color w:val="1C1C1A"/>
                <w:kern w:val="0"/>
                <w:sz w:val="16"/>
                <w:szCs w:val="16"/>
              </w:rPr>
              <w:t>Fréquence</w:t>
            </w:r>
            <w:proofErr w:type="spellEnd"/>
          </w:p>
        </w:tc>
        <w:tc>
          <w:tcPr>
            <w:tcW w:w="1985" w:type="dxa"/>
          </w:tcPr>
          <w:p w:rsidRPr="00913DA8" w:rsidR="00AD666D" w:rsidP="0017745F" w:rsidRDefault="00341D02" w14:paraId="3F7AF777" w14:textId="77777777">
            <w:pPr>
              <w:autoSpaceDE w:val="0"/>
              <w:autoSpaceDN w:val="0"/>
              <w:adjustRightInd w:val="0"/>
              <w:jc w:val="center"/>
              <w:rPr>
                <w:rFonts w:ascii="Verdana" w:hAnsi="Verdana" w:cs="NewsGothicBT-Roman"/>
                <w:color w:val="1C1C1A"/>
                <w:kern w:val="0"/>
                <w:sz w:val="16"/>
                <w:szCs w:val="16"/>
              </w:rPr>
            </w:pPr>
            <w:r w:rsidRPr="00913DA8">
              <w:rPr>
                <w:rFonts w:ascii="Verdana" w:hAnsi="Verdana" w:cs="NewsGothicBT-Roman"/>
                <w:color w:val="1C1C1A"/>
                <w:kern w:val="0"/>
                <w:sz w:val="16"/>
                <w:szCs w:val="16"/>
              </w:rPr>
              <w:t>Budget</w:t>
            </w:r>
          </w:p>
        </w:tc>
      </w:tr>
      <w:tr w:rsidRPr="00913DA8" w:rsidR="00AD666D" w:rsidTr="00EF216E" w14:paraId="3F7AF782" w14:textId="77777777">
        <w:tc>
          <w:tcPr>
            <w:tcW w:w="817" w:type="dxa"/>
          </w:tcPr>
          <w:p w:rsidRPr="00913DA8" w:rsidR="00AD666D" w:rsidP="0017745F" w:rsidRDefault="00AD666D" w14:paraId="3F7AF779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  <w:p w:rsidRPr="00913DA8" w:rsidR="00AD666D" w:rsidP="0017745F" w:rsidRDefault="00AD666D" w14:paraId="3F7AF77A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  <w:p w:rsidRPr="00913DA8" w:rsidR="00AD666D" w:rsidP="0017745F" w:rsidRDefault="00AD666D" w14:paraId="3F7AF77B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</w:tc>
        <w:tc>
          <w:tcPr>
            <w:tcW w:w="1276" w:type="dxa"/>
          </w:tcPr>
          <w:p w:rsidRPr="00913DA8" w:rsidR="00AD666D" w:rsidP="0017745F" w:rsidRDefault="00AD666D" w14:paraId="3F7AF77C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</w:tc>
        <w:tc>
          <w:tcPr>
            <w:tcW w:w="1701" w:type="dxa"/>
          </w:tcPr>
          <w:p w:rsidRPr="00913DA8" w:rsidR="00AD666D" w:rsidP="0017745F" w:rsidRDefault="00AD666D" w14:paraId="3F7AF77D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118" w:type="dxa"/>
          </w:tcPr>
          <w:p w:rsidRPr="00913DA8" w:rsidR="00AD666D" w:rsidP="0017745F" w:rsidRDefault="00AD666D" w14:paraId="3F7AF77E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</w:tc>
        <w:tc>
          <w:tcPr>
            <w:tcW w:w="3261" w:type="dxa"/>
          </w:tcPr>
          <w:p w:rsidRPr="00913DA8" w:rsidR="00AD666D" w:rsidP="0017745F" w:rsidRDefault="00AD666D" w14:paraId="3F7AF77F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2551" w:type="dxa"/>
          </w:tcPr>
          <w:p w:rsidRPr="00913DA8" w:rsidR="00AD666D" w:rsidP="0017745F" w:rsidRDefault="00AD666D" w14:paraId="3F7AF780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</w:tc>
        <w:tc>
          <w:tcPr>
            <w:tcW w:w="1985" w:type="dxa"/>
          </w:tcPr>
          <w:p w:rsidRPr="00913DA8" w:rsidR="00AD666D" w:rsidP="0017745F" w:rsidRDefault="00AD666D" w14:paraId="3F7AF781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</w:tc>
      </w:tr>
      <w:tr w:rsidRPr="00913DA8" w:rsidR="00AD666D" w:rsidTr="00EF216E" w14:paraId="3F7AF78C" w14:textId="77777777">
        <w:tc>
          <w:tcPr>
            <w:tcW w:w="817" w:type="dxa"/>
          </w:tcPr>
          <w:p w:rsidRPr="00913DA8" w:rsidR="00AD666D" w:rsidP="0017745F" w:rsidRDefault="00AD666D" w14:paraId="3F7AF783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AD666D" w:rsidP="0017745F" w:rsidRDefault="00AD666D" w14:paraId="3F7AF784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AD666D" w:rsidP="0017745F" w:rsidRDefault="00AD666D" w14:paraId="3F7AF785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276" w:type="dxa"/>
          </w:tcPr>
          <w:p w:rsidRPr="00913DA8" w:rsidR="00AD666D" w:rsidP="0017745F" w:rsidRDefault="00AD666D" w14:paraId="3F7AF786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701" w:type="dxa"/>
          </w:tcPr>
          <w:p w:rsidRPr="00913DA8" w:rsidR="00AD666D" w:rsidP="0017745F" w:rsidRDefault="00AD666D" w14:paraId="3F7AF787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118" w:type="dxa"/>
          </w:tcPr>
          <w:p w:rsidRPr="00913DA8" w:rsidR="00AD666D" w:rsidP="0017745F" w:rsidRDefault="00AD666D" w14:paraId="3F7AF788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261" w:type="dxa"/>
          </w:tcPr>
          <w:p w:rsidRPr="00913DA8" w:rsidR="00AD666D" w:rsidP="0017745F" w:rsidRDefault="00AD666D" w14:paraId="3F7AF789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2551" w:type="dxa"/>
          </w:tcPr>
          <w:p w:rsidRPr="00913DA8" w:rsidR="00AD666D" w:rsidP="0017745F" w:rsidRDefault="00AD666D" w14:paraId="3F7AF78A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985" w:type="dxa"/>
          </w:tcPr>
          <w:p w:rsidRPr="00913DA8" w:rsidR="00AD666D" w:rsidP="0017745F" w:rsidRDefault="00AD666D" w14:paraId="3F7AF78B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</w:tr>
      <w:tr w:rsidRPr="00913DA8" w:rsidR="00AD666D" w:rsidTr="00EF216E" w14:paraId="3F7AF796" w14:textId="77777777">
        <w:tc>
          <w:tcPr>
            <w:tcW w:w="817" w:type="dxa"/>
          </w:tcPr>
          <w:p w:rsidRPr="00913DA8" w:rsidR="00AD666D" w:rsidP="0017745F" w:rsidRDefault="00AD666D" w14:paraId="3F7AF78D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AD666D" w:rsidP="0017745F" w:rsidRDefault="00AD666D" w14:paraId="3F7AF78E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AD666D" w:rsidP="0017745F" w:rsidRDefault="00AD666D" w14:paraId="3F7AF78F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276" w:type="dxa"/>
          </w:tcPr>
          <w:p w:rsidRPr="00913DA8" w:rsidR="00AD666D" w:rsidP="0017745F" w:rsidRDefault="00AD666D" w14:paraId="3F7AF790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701" w:type="dxa"/>
          </w:tcPr>
          <w:p w:rsidRPr="00913DA8" w:rsidR="00AD666D" w:rsidP="0017745F" w:rsidRDefault="00AD666D" w14:paraId="3F7AF791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118" w:type="dxa"/>
          </w:tcPr>
          <w:p w:rsidRPr="00913DA8" w:rsidR="00AD666D" w:rsidP="0017745F" w:rsidRDefault="00AD666D" w14:paraId="3F7AF792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261" w:type="dxa"/>
          </w:tcPr>
          <w:p w:rsidRPr="00913DA8" w:rsidR="00AD666D" w:rsidP="0017745F" w:rsidRDefault="00AD666D" w14:paraId="3F7AF793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2551" w:type="dxa"/>
          </w:tcPr>
          <w:p w:rsidRPr="00913DA8" w:rsidR="00AD666D" w:rsidP="0017745F" w:rsidRDefault="00AD666D" w14:paraId="3F7AF794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985" w:type="dxa"/>
          </w:tcPr>
          <w:p w:rsidRPr="00913DA8" w:rsidR="00AD666D" w:rsidP="0017745F" w:rsidRDefault="00AD666D" w14:paraId="3F7AF795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</w:tr>
      <w:tr w:rsidRPr="00913DA8" w:rsidR="00627DC2" w:rsidTr="003F0350" w14:paraId="1843E19E" w14:textId="77777777">
        <w:tc>
          <w:tcPr>
            <w:tcW w:w="817" w:type="dxa"/>
          </w:tcPr>
          <w:p w:rsidRPr="00913DA8" w:rsidR="00627DC2" w:rsidP="003F0350" w:rsidRDefault="00627DC2" w14:paraId="20D94049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627DC2" w:rsidP="003F0350" w:rsidRDefault="00627DC2" w14:paraId="4983F813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627DC2" w:rsidP="003F0350" w:rsidRDefault="00627DC2" w14:paraId="66D0DCA6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276" w:type="dxa"/>
          </w:tcPr>
          <w:p w:rsidRPr="00913DA8" w:rsidR="00627DC2" w:rsidP="003F0350" w:rsidRDefault="00627DC2" w14:paraId="75ADADC9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701" w:type="dxa"/>
          </w:tcPr>
          <w:p w:rsidRPr="00913DA8" w:rsidR="00627DC2" w:rsidP="003F0350" w:rsidRDefault="00627DC2" w14:paraId="22F0DDED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118" w:type="dxa"/>
          </w:tcPr>
          <w:p w:rsidRPr="00913DA8" w:rsidR="00627DC2" w:rsidP="003F0350" w:rsidRDefault="00627DC2" w14:paraId="0D7E81C7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261" w:type="dxa"/>
          </w:tcPr>
          <w:p w:rsidRPr="00913DA8" w:rsidR="00627DC2" w:rsidP="003F0350" w:rsidRDefault="00627DC2" w14:paraId="49455701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2551" w:type="dxa"/>
          </w:tcPr>
          <w:p w:rsidRPr="00913DA8" w:rsidR="00627DC2" w:rsidP="003F0350" w:rsidRDefault="00627DC2" w14:paraId="0427A58C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985" w:type="dxa"/>
          </w:tcPr>
          <w:p w:rsidRPr="00913DA8" w:rsidR="00627DC2" w:rsidP="003F0350" w:rsidRDefault="00627DC2" w14:paraId="000699B8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</w:tr>
      <w:tr w:rsidRPr="00913DA8" w:rsidR="00627DC2" w:rsidTr="003F0350" w14:paraId="5648FCE4" w14:textId="77777777">
        <w:tc>
          <w:tcPr>
            <w:tcW w:w="817" w:type="dxa"/>
          </w:tcPr>
          <w:p w:rsidRPr="00913DA8" w:rsidR="00627DC2" w:rsidP="003F0350" w:rsidRDefault="00627DC2" w14:paraId="67C9525B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627DC2" w:rsidP="003F0350" w:rsidRDefault="00627DC2" w14:paraId="31695AFB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627DC2" w:rsidP="003F0350" w:rsidRDefault="00627DC2" w14:paraId="31D41492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276" w:type="dxa"/>
          </w:tcPr>
          <w:p w:rsidRPr="00913DA8" w:rsidR="00627DC2" w:rsidP="003F0350" w:rsidRDefault="00627DC2" w14:paraId="3025E029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701" w:type="dxa"/>
          </w:tcPr>
          <w:p w:rsidRPr="00913DA8" w:rsidR="00627DC2" w:rsidP="003F0350" w:rsidRDefault="00627DC2" w14:paraId="3815446F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118" w:type="dxa"/>
          </w:tcPr>
          <w:p w:rsidRPr="00913DA8" w:rsidR="00627DC2" w:rsidP="003F0350" w:rsidRDefault="00627DC2" w14:paraId="22EF315D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261" w:type="dxa"/>
          </w:tcPr>
          <w:p w:rsidRPr="00913DA8" w:rsidR="00627DC2" w:rsidP="003F0350" w:rsidRDefault="00627DC2" w14:paraId="4D458ADC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2551" w:type="dxa"/>
          </w:tcPr>
          <w:p w:rsidRPr="00913DA8" w:rsidR="00627DC2" w:rsidP="003F0350" w:rsidRDefault="00627DC2" w14:paraId="7FECFE19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985" w:type="dxa"/>
          </w:tcPr>
          <w:p w:rsidRPr="00913DA8" w:rsidR="00627DC2" w:rsidP="003F0350" w:rsidRDefault="00627DC2" w14:paraId="41DCFFAA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</w:tr>
      <w:tr w:rsidRPr="00913DA8" w:rsidR="00AD666D" w:rsidTr="00EF216E" w14:paraId="3F7AF7A0" w14:textId="77777777">
        <w:tc>
          <w:tcPr>
            <w:tcW w:w="817" w:type="dxa"/>
          </w:tcPr>
          <w:p w:rsidRPr="00913DA8" w:rsidR="00AD666D" w:rsidP="0017745F" w:rsidRDefault="00AD666D" w14:paraId="3F7AF797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AD666D" w:rsidP="0017745F" w:rsidRDefault="00AD666D" w14:paraId="3F7AF798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AD666D" w:rsidP="0017745F" w:rsidRDefault="00AD666D" w14:paraId="3F7AF799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276" w:type="dxa"/>
          </w:tcPr>
          <w:p w:rsidRPr="00913DA8" w:rsidR="00AD666D" w:rsidP="0017745F" w:rsidRDefault="00AD666D" w14:paraId="3F7AF79A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701" w:type="dxa"/>
          </w:tcPr>
          <w:p w:rsidRPr="00913DA8" w:rsidR="00AD666D" w:rsidP="0017745F" w:rsidRDefault="00AD666D" w14:paraId="3F7AF79B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118" w:type="dxa"/>
          </w:tcPr>
          <w:p w:rsidRPr="00913DA8" w:rsidR="00AD666D" w:rsidP="0017745F" w:rsidRDefault="00AD666D" w14:paraId="3F7AF79C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261" w:type="dxa"/>
          </w:tcPr>
          <w:p w:rsidRPr="00913DA8" w:rsidR="00AD666D" w:rsidP="0017745F" w:rsidRDefault="00AD666D" w14:paraId="3F7AF79D" w14:textId="77777777">
            <w:pPr>
              <w:autoSpaceDE w:val="0"/>
              <w:autoSpaceDN w:val="0"/>
              <w:adjustRightInd w:val="0"/>
              <w:jc w:val="center"/>
              <w:rPr>
                <w:rFonts w:ascii="Verdana" w:hAnsi="Verdana" w:cs="NewsGothicBT-Roman"/>
                <w:color w:val="1C1C1A"/>
                <w:sz w:val="16"/>
                <w:szCs w:val="16"/>
              </w:rPr>
            </w:pPr>
          </w:p>
        </w:tc>
        <w:tc>
          <w:tcPr>
            <w:tcW w:w="2551" w:type="dxa"/>
          </w:tcPr>
          <w:p w:rsidRPr="00913DA8" w:rsidR="00AD666D" w:rsidP="0017745F" w:rsidRDefault="00AD666D" w14:paraId="3F7AF79E" w14:textId="77777777">
            <w:pPr>
              <w:autoSpaceDE w:val="0"/>
              <w:autoSpaceDN w:val="0"/>
              <w:adjustRightInd w:val="0"/>
              <w:jc w:val="center"/>
              <w:rPr>
                <w:rFonts w:ascii="Verdana" w:hAnsi="Verdana" w:cs="NewsGothicBT-Roman"/>
                <w:color w:val="1C1C1A"/>
                <w:kern w:val="0"/>
                <w:sz w:val="16"/>
                <w:szCs w:val="16"/>
              </w:rPr>
            </w:pPr>
          </w:p>
        </w:tc>
        <w:tc>
          <w:tcPr>
            <w:tcW w:w="1985" w:type="dxa"/>
          </w:tcPr>
          <w:p w:rsidRPr="00913DA8" w:rsidR="00AD666D" w:rsidP="0017745F" w:rsidRDefault="00AD666D" w14:paraId="3F7AF79F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</w:tr>
      <w:tr w:rsidRPr="00913DA8" w:rsidR="00AD666D" w:rsidTr="00EF216E" w14:paraId="3F7AF7AA" w14:textId="77777777">
        <w:tc>
          <w:tcPr>
            <w:tcW w:w="817" w:type="dxa"/>
          </w:tcPr>
          <w:p w:rsidRPr="00913DA8" w:rsidR="00AD666D" w:rsidP="0017745F" w:rsidRDefault="00AD666D" w14:paraId="3F7AF7A1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AD666D" w:rsidP="0017745F" w:rsidRDefault="00AD666D" w14:paraId="3F7AF7A2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AD666D" w:rsidP="0017745F" w:rsidRDefault="00AD666D" w14:paraId="3F7AF7A3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276" w:type="dxa"/>
          </w:tcPr>
          <w:p w:rsidRPr="00913DA8" w:rsidR="00AD666D" w:rsidP="0017745F" w:rsidRDefault="00AD666D" w14:paraId="3F7AF7A4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701" w:type="dxa"/>
          </w:tcPr>
          <w:p w:rsidRPr="00913DA8" w:rsidR="00AD666D" w:rsidP="0017745F" w:rsidRDefault="00AD666D" w14:paraId="3F7AF7A5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118" w:type="dxa"/>
          </w:tcPr>
          <w:p w:rsidRPr="00913DA8" w:rsidR="00AD666D" w:rsidP="0017745F" w:rsidRDefault="00AD666D" w14:paraId="3F7AF7A6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261" w:type="dxa"/>
          </w:tcPr>
          <w:p w:rsidRPr="00913DA8" w:rsidR="00AD666D" w:rsidP="0017745F" w:rsidRDefault="00AD666D" w14:paraId="3F7AF7A7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2551" w:type="dxa"/>
          </w:tcPr>
          <w:p w:rsidRPr="00913DA8" w:rsidR="00AD666D" w:rsidP="0017745F" w:rsidRDefault="00AD666D" w14:paraId="3F7AF7A8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985" w:type="dxa"/>
          </w:tcPr>
          <w:p w:rsidRPr="00913DA8" w:rsidR="00AD666D" w:rsidP="0017745F" w:rsidRDefault="00AD666D" w14:paraId="3F7AF7A9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</w:tr>
      <w:tr w:rsidRPr="00913DA8" w:rsidR="00AD666D" w:rsidTr="00EF216E" w14:paraId="3F7AF7B4" w14:textId="77777777">
        <w:tc>
          <w:tcPr>
            <w:tcW w:w="817" w:type="dxa"/>
          </w:tcPr>
          <w:p w:rsidRPr="00913DA8" w:rsidR="00AD666D" w:rsidP="0017745F" w:rsidRDefault="00AD666D" w14:paraId="3F7AF7AB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AD666D" w:rsidP="0017745F" w:rsidRDefault="00AD666D" w14:paraId="3F7AF7AC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AD666D" w:rsidP="0017745F" w:rsidRDefault="00AD666D" w14:paraId="3F7AF7AD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276" w:type="dxa"/>
          </w:tcPr>
          <w:p w:rsidRPr="00913DA8" w:rsidR="00AD666D" w:rsidP="0017745F" w:rsidRDefault="00AD666D" w14:paraId="3F7AF7AE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701" w:type="dxa"/>
          </w:tcPr>
          <w:p w:rsidRPr="00913DA8" w:rsidR="00AD666D" w:rsidP="0017745F" w:rsidRDefault="00AD666D" w14:paraId="3F7AF7AF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118" w:type="dxa"/>
          </w:tcPr>
          <w:p w:rsidRPr="00913DA8" w:rsidR="00AD666D" w:rsidP="0017745F" w:rsidRDefault="00AD666D" w14:paraId="3F7AF7B0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261" w:type="dxa"/>
          </w:tcPr>
          <w:p w:rsidRPr="00913DA8" w:rsidR="00AD666D" w:rsidP="0017745F" w:rsidRDefault="00AD666D" w14:paraId="3F7AF7B1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2551" w:type="dxa"/>
          </w:tcPr>
          <w:p w:rsidRPr="00913DA8" w:rsidR="00AD666D" w:rsidP="0017745F" w:rsidRDefault="00AD666D" w14:paraId="3F7AF7B2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985" w:type="dxa"/>
          </w:tcPr>
          <w:p w:rsidRPr="00913DA8" w:rsidR="00AD666D" w:rsidP="0017745F" w:rsidRDefault="00AD666D" w14:paraId="3F7AF7B3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</w:tr>
      <w:tr w:rsidRPr="00913DA8" w:rsidR="00AD666D" w:rsidTr="00EF216E" w14:paraId="3F7AF7BE" w14:textId="77777777">
        <w:tc>
          <w:tcPr>
            <w:tcW w:w="817" w:type="dxa"/>
          </w:tcPr>
          <w:p w:rsidRPr="00913DA8" w:rsidR="00AD666D" w:rsidP="0017745F" w:rsidRDefault="00AD666D" w14:paraId="3F7AF7B5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AD666D" w:rsidP="0017745F" w:rsidRDefault="00AD666D" w14:paraId="3F7AF7B6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  <w:p w:rsidRPr="00913DA8" w:rsidR="00AD666D" w:rsidP="0017745F" w:rsidRDefault="00AD666D" w14:paraId="3F7AF7B7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276" w:type="dxa"/>
          </w:tcPr>
          <w:p w:rsidRPr="00913DA8" w:rsidR="00AD666D" w:rsidP="0017745F" w:rsidRDefault="00AD666D" w14:paraId="3F7AF7B8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701" w:type="dxa"/>
          </w:tcPr>
          <w:p w:rsidRPr="00913DA8" w:rsidR="00AD666D" w:rsidP="0017745F" w:rsidRDefault="00AD666D" w14:paraId="3F7AF7B9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118" w:type="dxa"/>
          </w:tcPr>
          <w:p w:rsidRPr="00913DA8" w:rsidR="00AD666D" w:rsidP="0017745F" w:rsidRDefault="00AD666D" w14:paraId="3F7AF7BA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261" w:type="dxa"/>
          </w:tcPr>
          <w:p w:rsidRPr="00913DA8" w:rsidR="00AD666D" w:rsidP="0017745F" w:rsidRDefault="00AD666D" w14:paraId="3F7AF7BB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2551" w:type="dxa"/>
          </w:tcPr>
          <w:p w:rsidRPr="00913DA8" w:rsidR="00AD666D" w:rsidP="0017745F" w:rsidRDefault="00AD666D" w14:paraId="3F7AF7BC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1985" w:type="dxa"/>
          </w:tcPr>
          <w:p w:rsidRPr="00913DA8" w:rsidR="00AD666D" w:rsidP="0017745F" w:rsidRDefault="00AD666D" w14:paraId="3F7AF7BD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</w:tr>
      <w:tr w:rsidRPr="00913DA8" w:rsidR="00AD666D" w:rsidTr="00EF216E" w14:paraId="3F7AF7C8" w14:textId="77777777">
        <w:tc>
          <w:tcPr>
            <w:tcW w:w="817" w:type="dxa"/>
          </w:tcPr>
          <w:p w:rsidRPr="00913DA8" w:rsidR="00AD666D" w:rsidP="0017745F" w:rsidRDefault="00AD666D" w14:paraId="3F7AF7BF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  <w:p w:rsidRPr="00913DA8" w:rsidR="00AD666D" w:rsidP="0017745F" w:rsidRDefault="00AD666D" w14:paraId="3F7AF7C0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  <w:p w:rsidRPr="00913DA8" w:rsidR="00AD666D" w:rsidP="0017745F" w:rsidRDefault="00AD666D" w14:paraId="3F7AF7C1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</w:tc>
        <w:tc>
          <w:tcPr>
            <w:tcW w:w="1276" w:type="dxa"/>
          </w:tcPr>
          <w:p w:rsidRPr="00913DA8" w:rsidR="00AD666D" w:rsidP="0017745F" w:rsidRDefault="00AD666D" w14:paraId="3F7AF7C2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</w:tc>
        <w:tc>
          <w:tcPr>
            <w:tcW w:w="1701" w:type="dxa"/>
          </w:tcPr>
          <w:p w:rsidRPr="00913DA8" w:rsidR="00AD666D" w:rsidP="0017745F" w:rsidRDefault="00AD666D" w14:paraId="3F7AF7C3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118" w:type="dxa"/>
          </w:tcPr>
          <w:p w:rsidRPr="00913DA8" w:rsidR="00AD666D" w:rsidP="0017745F" w:rsidRDefault="00AD666D" w14:paraId="3F7AF7C4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</w:tc>
        <w:tc>
          <w:tcPr>
            <w:tcW w:w="3261" w:type="dxa"/>
          </w:tcPr>
          <w:p w:rsidRPr="00913DA8" w:rsidR="00AD666D" w:rsidP="0017745F" w:rsidRDefault="00AD666D" w14:paraId="3F7AF7C5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2551" w:type="dxa"/>
          </w:tcPr>
          <w:p w:rsidRPr="00913DA8" w:rsidR="00AD666D" w:rsidP="0017745F" w:rsidRDefault="00AD666D" w14:paraId="3F7AF7C6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</w:tc>
        <w:tc>
          <w:tcPr>
            <w:tcW w:w="1985" w:type="dxa"/>
          </w:tcPr>
          <w:p w:rsidRPr="00913DA8" w:rsidR="00AD666D" w:rsidP="0017745F" w:rsidRDefault="00AD666D" w14:paraId="3F7AF7C7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</w:tc>
      </w:tr>
      <w:tr w:rsidRPr="00913DA8" w:rsidR="00AD666D" w:rsidTr="00EF216E" w14:paraId="3F7AF7D2" w14:textId="77777777">
        <w:tc>
          <w:tcPr>
            <w:tcW w:w="817" w:type="dxa"/>
          </w:tcPr>
          <w:p w:rsidRPr="00913DA8" w:rsidR="00AD666D" w:rsidP="0017745F" w:rsidRDefault="00AD666D" w14:paraId="3F7AF7C9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  <w:p w:rsidRPr="00913DA8" w:rsidR="00AD666D" w:rsidP="0017745F" w:rsidRDefault="00AD666D" w14:paraId="3F7AF7CA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  <w:p w:rsidRPr="00913DA8" w:rsidR="00AD666D" w:rsidP="0017745F" w:rsidRDefault="00AD666D" w14:paraId="3F7AF7CB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</w:tc>
        <w:tc>
          <w:tcPr>
            <w:tcW w:w="1276" w:type="dxa"/>
          </w:tcPr>
          <w:p w:rsidRPr="00913DA8" w:rsidR="00AD666D" w:rsidP="0017745F" w:rsidRDefault="00AD666D" w14:paraId="3F7AF7CC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</w:tc>
        <w:tc>
          <w:tcPr>
            <w:tcW w:w="1701" w:type="dxa"/>
          </w:tcPr>
          <w:p w:rsidRPr="00913DA8" w:rsidR="00AD666D" w:rsidP="0017745F" w:rsidRDefault="00AD666D" w14:paraId="3F7AF7CD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3118" w:type="dxa"/>
          </w:tcPr>
          <w:p w:rsidRPr="00913DA8" w:rsidR="00AD666D" w:rsidP="0017745F" w:rsidRDefault="00AD666D" w14:paraId="3F7AF7CE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</w:tc>
        <w:tc>
          <w:tcPr>
            <w:tcW w:w="3261" w:type="dxa"/>
          </w:tcPr>
          <w:p w:rsidRPr="00913DA8" w:rsidR="00AD666D" w:rsidP="0017745F" w:rsidRDefault="00AD666D" w14:paraId="3F7AF7CF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sz w:val="14"/>
                <w:szCs w:val="16"/>
              </w:rPr>
            </w:pPr>
          </w:p>
        </w:tc>
        <w:tc>
          <w:tcPr>
            <w:tcW w:w="2551" w:type="dxa"/>
          </w:tcPr>
          <w:p w:rsidRPr="00913DA8" w:rsidR="00AD666D" w:rsidP="0017745F" w:rsidRDefault="00AD666D" w14:paraId="3F7AF7D0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</w:tc>
        <w:tc>
          <w:tcPr>
            <w:tcW w:w="1985" w:type="dxa"/>
          </w:tcPr>
          <w:p w:rsidRPr="00913DA8" w:rsidR="00AD666D" w:rsidP="0017745F" w:rsidRDefault="00AD666D" w14:paraId="3F7AF7D1" w14:textId="77777777">
            <w:pPr>
              <w:autoSpaceDE w:val="0"/>
              <w:autoSpaceDN w:val="0"/>
              <w:adjustRightInd w:val="0"/>
              <w:rPr>
                <w:rFonts w:ascii="Verdana" w:hAnsi="Verdana" w:cs="NewsGothicBT-Roman"/>
                <w:color w:val="1C1C1A"/>
                <w:kern w:val="0"/>
                <w:sz w:val="14"/>
                <w:szCs w:val="16"/>
              </w:rPr>
            </w:pPr>
          </w:p>
        </w:tc>
      </w:tr>
    </w:tbl>
    <w:p w:rsidRPr="00913DA8" w:rsidR="00341D02" w:rsidP="00341D02" w:rsidRDefault="00341D02" w14:paraId="3F7AF7D3" w14:textId="77777777">
      <w:pPr>
        <w:autoSpaceDE w:val="0"/>
        <w:autoSpaceDN w:val="0"/>
        <w:adjustRightInd w:val="0"/>
        <w:ind w:left="284" w:hanging="284"/>
        <w:rPr>
          <w:rFonts w:ascii="Verdana" w:hAnsi="Verdana" w:cs="NewsGothicBT-Roman"/>
          <w:color w:val="1C1C1A"/>
          <w:lang w:val="fr-BE"/>
        </w:rPr>
      </w:pPr>
    </w:p>
    <w:p w:rsidRPr="00BD5B27" w:rsidR="00341D02" w:rsidP="00341D02" w:rsidRDefault="00341D02" w14:paraId="3F7AF7D4" w14:textId="77777777">
      <w:pPr>
        <w:autoSpaceDE w:val="0"/>
        <w:autoSpaceDN w:val="0"/>
        <w:adjustRightInd w:val="0"/>
        <w:ind w:left="284" w:hanging="284"/>
        <w:rPr>
          <w:rFonts w:ascii="Verdana" w:hAnsi="Verdana" w:cs="NewsGothicBT-Roman"/>
          <w:color w:val="1C1C1A"/>
          <w:sz w:val="20"/>
          <w:szCs w:val="20"/>
          <w:lang w:val="fr-BE"/>
        </w:rPr>
      </w:pPr>
      <w:r w:rsidRPr="00BD5B27">
        <w:rPr>
          <w:rFonts w:ascii="Verdana" w:hAnsi="Verdana" w:cs="NewsGothicBT-Roman"/>
          <w:b/>
          <w:color w:val="1C1C1A"/>
          <w:sz w:val="20"/>
          <w:szCs w:val="20"/>
          <w:lang w:val="fr-BE"/>
        </w:rPr>
        <w:t>Timing:</w:t>
      </w:r>
      <w:r w:rsidRPr="00BD5B27" w:rsidR="002C3236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Q</w:t>
      </w:r>
      <w:r w:rsidRPr="00BD5B27">
        <w:rPr>
          <w:rFonts w:ascii="Verdana" w:hAnsi="Verdana" w:cs="NewsGothicBT-Roman"/>
          <w:color w:val="1C1C1A"/>
          <w:sz w:val="20"/>
          <w:szCs w:val="20"/>
          <w:lang w:val="fr-BE"/>
        </w:rPr>
        <w:t>uand vais-je mener l’action</w:t>
      </w:r>
      <w:r w:rsidRPr="00BD5B27" w:rsidR="00155B86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</w:t>
      </w:r>
      <w:r w:rsidRPr="00BD5B27">
        <w:rPr>
          <w:rFonts w:ascii="Verdana" w:hAnsi="Verdana" w:cs="NewsGothicBT-Roman"/>
          <w:color w:val="1C1C1A"/>
          <w:sz w:val="20"/>
          <w:szCs w:val="20"/>
          <w:lang w:val="fr-BE"/>
        </w:rPr>
        <w:t>?</w:t>
      </w:r>
      <w:r w:rsidRPr="00BD5B27" w:rsidR="00155B86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Sur quel laps de temps, quel délai ?</w:t>
      </w:r>
    </w:p>
    <w:p w:rsidRPr="00BD5B27" w:rsidR="00341D02" w:rsidP="00341D02" w:rsidRDefault="00341D02" w14:paraId="3F7AF7D5" w14:textId="77777777">
      <w:pPr>
        <w:autoSpaceDE w:val="0"/>
        <w:autoSpaceDN w:val="0"/>
        <w:adjustRightInd w:val="0"/>
        <w:ind w:left="284" w:hanging="284"/>
        <w:rPr>
          <w:rFonts w:ascii="Verdana" w:hAnsi="Verdana" w:cs="NewsGothicBT-Roman"/>
          <w:color w:val="1C1C1A"/>
          <w:sz w:val="20"/>
          <w:szCs w:val="20"/>
          <w:lang w:val="fr-BE"/>
        </w:rPr>
      </w:pPr>
      <w:r w:rsidRPr="00BD5B27">
        <w:rPr>
          <w:rFonts w:ascii="Verdana" w:hAnsi="Verdana" w:cs="NewsGothicBT-Roman"/>
          <w:b/>
          <w:color w:val="1C1C1A"/>
          <w:sz w:val="20"/>
          <w:szCs w:val="20"/>
          <w:lang w:val="fr-BE"/>
        </w:rPr>
        <w:t>Cible:</w:t>
      </w:r>
      <w:r w:rsidRPr="00BD5B27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A qui vais-je m’adresser?</w:t>
      </w:r>
      <w:r w:rsidRPr="00BD5B27" w:rsidR="00155B86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Quel segment et/ou quel sous-segment ? Un client, un prospect, un prescripteur, un influenceur… ?</w:t>
      </w:r>
    </w:p>
    <w:p w:rsidRPr="00BD5B27" w:rsidR="00341D02" w:rsidP="00341D02" w:rsidRDefault="00341D02" w14:paraId="3F7AF7D6" w14:textId="7F4C6545">
      <w:pPr>
        <w:autoSpaceDE w:val="0"/>
        <w:autoSpaceDN w:val="0"/>
        <w:adjustRightInd w:val="0"/>
        <w:ind w:left="284" w:hanging="284"/>
        <w:rPr>
          <w:rFonts w:ascii="Verdana" w:hAnsi="Verdana" w:cs="NewsGothicBT-Roman"/>
          <w:color w:val="1C1C1A"/>
          <w:sz w:val="20"/>
          <w:szCs w:val="20"/>
          <w:lang w:val="fr-BE"/>
        </w:rPr>
      </w:pPr>
      <w:r w:rsidRPr="00BD5B27">
        <w:rPr>
          <w:rFonts w:ascii="Verdana" w:hAnsi="Verdana" w:cs="NewsGothicBT-Roman"/>
          <w:b/>
          <w:color w:val="1C1C1A"/>
          <w:sz w:val="20"/>
          <w:szCs w:val="20"/>
          <w:lang w:val="fr-BE"/>
        </w:rPr>
        <w:t>Objectif</w:t>
      </w:r>
      <w:r w:rsidRPr="00BD5B27" w:rsidR="002C3236">
        <w:rPr>
          <w:rFonts w:ascii="Verdana" w:hAnsi="Verdana" w:cs="NewsGothicBT-Roman"/>
          <w:b/>
          <w:color w:val="1C1C1A"/>
          <w:sz w:val="20"/>
          <w:szCs w:val="20"/>
          <w:lang w:val="fr-BE"/>
        </w:rPr>
        <w:t>:</w:t>
      </w:r>
      <w:r w:rsidRPr="00BD5B27" w:rsidR="00B573A4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Dans quel but</w:t>
      </w:r>
      <w:r w:rsidRPr="00BD5B27" w:rsidR="00155B86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</w:t>
      </w:r>
      <w:r w:rsidRPr="00BD5B27">
        <w:rPr>
          <w:rFonts w:ascii="Verdana" w:hAnsi="Verdana" w:cs="NewsGothicBT-Roman"/>
          <w:color w:val="1C1C1A"/>
          <w:sz w:val="20"/>
          <w:szCs w:val="20"/>
          <w:lang w:val="fr-BE"/>
        </w:rPr>
        <w:t>?</w:t>
      </w:r>
      <w:r w:rsidRPr="00BD5B27" w:rsidR="00155B86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Quel(s) résu</w:t>
      </w:r>
      <w:r w:rsidRPr="00BD5B27" w:rsidR="00563E15">
        <w:rPr>
          <w:rFonts w:ascii="Verdana" w:hAnsi="Verdana" w:cs="NewsGothicBT-Roman"/>
          <w:color w:val="1C1C1A"/>
          <w:sz w:val="20"/>
          <w:szCs w:val="20"/>
          <w:lang w:val="fr-BE"/>
        </w:rPr>
        <w:t>l</w:t>
      </w:r>
      <w:r w:rsidRPr="00BD5B27" w:rsidR="00155B86">
        <w:rPr>
          <w:rFonts w:ascii="Verdana" w:hAnsi="Verdana" w:cs="NewsGothicBT-Roman"/>
          <w:color w:val="1C1C1A"/>
          <w:sz w:val="20"/>
          <w:szCs w:val="20"/>
          <w:lang w:val="fr-BE"/>
        </w:rPr>
        <w:t>tat(s) attendus ?</w:t>
      </w:r>
    </w:p>
    <w:p w:rsidRPr="00BD5B27" w:rsidR="00341D02" w:rsidP="002C3236" w:rsidRDefault="002C3236" w14:paraId="3F7AF7D7" w14:textId="77777777">
      <w:pPr>
        <w:autoSpaceDE w:val="0"/>
        <w:autoSpaceDN w:val="0"/>
        <w:adjustRightInd w:val="0"/>
        <w:ind w:left="284" w:hanging="284"/>
        <w:rPr>
          <w:rFonts w:ascii="Verdana" w:hAnsi="Verdana" w:cs="NewsGothicBT-Roman"/>
          <w:color w:val="1C1C1A"/>
          <w:sz w:val="20"/>
          <w:szCs w:val="20"/>
          <w:lang w:val="fr-BE"/>
        </w:rPr>
      </w:pPr>
      <w:r w:rsidRPr="00BD5B27">
        <w:rPr>
          <w:rFonts w:ascii="Verdana" w:hAnsi="Verdana" w:cs="NewsGothicBT-Roman"/>
          <w:b/>
          <w:color w:val="1C1C1A"/>
          <w:sz w:val="20"/>
          <w:szCs w:val="20"/>
          <w:lang w:val="fr-BE"/>
        </w:rPr>
        <w:t>Message:</w:t>
      </w:r>
      <w:r w:rsidRPr="00BD5B27" w:rsidR="00566C3B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</w:t>
      </w:r>
      <w:r w:rsidRPr="00BD5B27" w:rsidR="00F65173">
        <w:rPr>
          <w:rFonts w:ascii="Verdana" w:hAnsi="Verdana" w:cs="NewsGothicBT-Roman"/>
          <w:color w:val="1C1C1A"/>
          <w:sz w:val="20"/>
          <w:szCs w:val="20"/>
          <w:lang w:val="fr-BE"/>
        </w:rPr>
        <w:t>Q</w:t>
      </w:r>
      <w:r w:rsidRPr="00BD5B27" w:rsidR="00171A7A">
        <w:rPr>
          <w:rFonts w:ascii="Verdana" w:hAnsi="Verdana" w:cs="NewsGothicBT-Roman"/>
          <w:color w:val="1C1C1A"/>
          <w:sz w:val="20"/>
          <w:szCs w:val="20"/>
          <w:lang w:val="fr-BE"/>
        </w:rPr>
        <w:t>uel bénéfice/</w:t>
      </w:r>
      <w:r w:rsidRPr="00BD5B27" w:rsidR="00F65173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quelle </w:t>
      </w:r>
      <w:r w:rsidRPr="00BD5B27" w:rsidR="00171A7A">
        <w:rPr>
          <w:rFonts w:ascii="Verdana" w:hAnsi="Verdana" w:cs="NewsGothicBT-Roman"/>
          <w:color w:val="1C1C1A"/>
          <w:sz w:val="20"/>
          <w:szCs w:val="20"/>
          <w:lang w:val="fr-BE"/>
        </w:rPr>
        <w:t>valeur apportez-vous à votre client</w:t>
      </w:r>
      <w:r w:rsidRPr="00BD5B27" w:rsidR="00F65173">
        <w:rPr>
          <w:rFonts w:ascii="Verdana" w:hAnsi="Verdana" w:cs="NewsGothicBT-Roman"/>
          <w:color w:val="1C1C1A"/>
          <w:sz w:val="20"/>
          <w:szCs w:val="20"/>
          <w:lang w:val="fr-BE"/>
        </w:rPr>
        <w:t> ? Privilégiez un message unique par action de communication </w:t>
      </w:r>
    </w:p>
    <w:p w:rsidRPr="00BD5B27" w:rsidR="00341D02" w:rsidP="00341D02" w:rsidRDefault="00566C3B" w14:paraId="3F7AF7D8" w14:textId="77777777">
      <w:pPr>
        <w:autoSpaceDE w:val="0"/>
        <w:autoSpaceDN w:val="0"/>
        <w:adjustRightInd w:val="0"/>
        <w:ind w:left="284" w:hanging="284"/>
        <w:rPr>
          <w:rFonts w:ascii="Verdana" w:hAnsi="Verdana" w:cs="NewsGothicBT-Roman"/>
          <w:color w:val="1C1C1A"/>
          <w:sz w:val="20"/>
          <w:szCs w:val="20"/>
          <w:lang w:val="fr-BE"/>
        </w:rPr>
      </w:pPr>
      <w:r w:rsidRPr="00BD5B27">
        <w:rPr>
          <w:rFonts w:ascii="Verdana" w:hAnsi="Verdana" w:cs="NewsGothicBT-Roman"/>
          <w:b/>
          <w:color w:val="1C1C1A"/>
          <w:sz w:val="20"/>
          <w:szCs w:val="20"/>
          <w:lang w:val="fr-BE"/>
        </w:rPr>
        <w:t>Supports:</w:t>
      </w:r>
      <w:r w:rsidRPr="00BD5B27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V</w:t>
      </w:r>
      <w:r w:rsidRPr="00BD5B27" w:rsidR="00341D02">
        <w:rPr>
          <w:rFonts w:ascii="Verdana" w:hAnsi="Verdana" w:cs="NewsGothicBT-Roman"/>
          <w:color w:val="1C1C1A"/>
          <w:sz w:val="20"/>
          <w:szCs w:val="20"/>
          <w:lang w:val="fr-BE"/>
        </w:rPr>
        <w:t>ia quel support</w:t>
      </w:r>
      <w:r w:rsidRPr="00BD5B27">
        <w:rPr>
          <w:rFonts w:ascii="Verdana" w:hAnsi="Verdana" w:cs="NewsGothicBT-Roman"/>
          <w:color w:val="1C1C1A"/>
          <w:sz w:val="20"/>
          <w:szCs w:val="20"/>
          <w:lang w:val="fr-BE"/>
        </w:rPr>
        <w:t>,</w:t>
      </w:r>
      <w:r w:rsidRPr="00BD5B27" w:rsidR="00341D02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vais-je toucher ma cible?</w:t>
      </w:r>
    </w:p>
    <w:p w:rsidRPr="00BD5B27" w:rsidR="00341D02" w:rsidP="00341D02" w:rsidRDefault="00341D02" w14:paraId="3F7AF7D9" w14:textId="77777777">
      <w:pPr>
        <w:autoSpaceDE w:val="0"/>
        <w:autoSpaceDN w:val="0"/>
        <w:adjustRightInd w:val="0"/>
        <w:ind w:left="284" w:hanging="284"/>
        <w:rPr>
          <w:rFonts w:ascii="Verdana" w:hAnsi="Verdana" w:cs="NewsGothicBT-Roman"/>
          <w:color w:val="1C1C1A"/>
          <w:sz w:val="20"/>
          <w:szCs w:val="20"/>
          <w:lang w:val="fr-BE"/>
        </w:rPr>
      </w:pPr>
      <w:r w:rsidRPr="00BD5B27">
        <w:rPr>
          <w:rFonts w:ascii="Verdana" w:hAnsi="Verdana" w:cs="NewsGothicBT-Roman"/>
          <w:b/>
          <w:color w:val="1C1C1A"/>
          <w:sz w:val="20"/>
          <w:szCs w:val="20"/>
          <w:lang w:val="fr-BE"/>
        </w:rPr>
        <w:t>F</w:t>
      </w:r>
      <w:r w:rsidRPr="00BD5B27" w:rsidR="00566C3B">
        <w:rPr>
          <w:rFonts w:ascii="Verdana" w:hAnsi="Verdana" w:cs="NewsGothicBT-Roman"/>
          <w:b/>
          <w:color w:val="1C1C1A"/>
          <w:sz w:val="20"/>
          <w:szCs w:val="20"/>
          <w:lang w:val="fr-BE"/>
        </w:rPr>
        <w:t>réquence</w:t>
      </w:r>
      <w:r w:rsidRPr="00BD5B27" w:rsidR="002C3236">
        <w:rPr>
          <w:rFonts w:ascii="Verdana" w:hAnsi="Verdana" w:cs="NewsGothicBT-Roman"/>
          <w:b/>
          <w:color w:val="1C1C1A"/>
          <w:sz w:val="20"/>
          <w:szCs w:val="20"/>
          <w:lang w:val="fr-BE"/>
        </w:rPr>
        <w:t>:</w:t>
      </w:r>
      <w:r w:rsidRPr="00BD5B27" w:rsidR="002C3236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A quelle fréquence</w:t>
      </w:r>
      <w:r w:rsidRPr="00BD5B27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vais</w:t>
      </w:r>
      <w:r w:rsidRPr="00BD5B27" w:rsidR="002C3236">
        <w:rPr>
          <w:rFonts w:ascii="Verdana" w:hAnsi="Verdana" w:cs="NewsGothicBT-Roman"/>
          <w:color w:val="1C1C1A"/>
          <w:sz w:val="20"/>
          <w:szCs w:val="20"/>
          <w:lang w:val="fr-BE"/>
        </w:rPr>
        <w:t>-je</w:t>
      </w:r>
      <w:r w:rsidRPr="00BD5B27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renouveler cette action sur une année ?</w:t>
      </w:r>
    </w:p>
    <w:p w:rsidRPr="00BD5B27" w:rsidR="00341D02" w:rsidP="00341D02" w:rsidRDefault="00566C3B" w14:paraId="3F7AF7DA" w14:textId="77777777">
      <w:pPr>
        <w:autoSpaceDE w:val="0"/>
        <w:autoSpaceDN w:val="0"/>
        <w:adjustRightInd w:val="0"/>
        <w:ind w:left="284" w:hanging="284"/>
        <w:rPr>
          <w:rFonts w:ascii="Verdana" w:hAnsi="Verdana" w:cs="NewsGothicBT-Roman"/>
          <w:color w:val="1C1C1A"/>
          <w:sz w:val="20"/>
          <w:szCs w:val="20"/>
          <w:lang w:val="fr-BE"/>
        </w:rPr>
      </w:pPr>
      <w:r w:rsidRPr="00BD5B27">
        <w:rPr>
          <w:rFonts w:ascii="Verdana" w:hAnsi="Verdana" w:cs="NewsGothicBT-Roman"/>
          <w:b/>
          <w:color w:val="1C1C1A"/>
          <w:sz w:val="20"/>
          <w:szCs w:val="20"/>
          <w:lang w:val="fr-BE"/>
        </w:rPr>
        <w:t>Budget:</w:t>
      </w:r>
      <w:r w:rsidRPr="00BD5B27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A</w:t>
      </w:r>
      <w:r w:rsidRPr="00BD5B27" w:rsidR="00341D02">
        <w:rPr>
          <w:rFonts w:ascii="Verdana" w:hAnsi="Verdana" w:cs="NewsGothicBT-Roman"/>
          <w:color w:val="1C1C1A"/>
          <w:sz w:val="20"/>
          <w:szCs w:val="20"/>
          <w:lang w:val="fr-BE"/>
        </w:rPr>
        <w:t xml:space="preserve"> combien j’estime cette action?</w:t>
      </w:r>
    </w:p>
    <w:p w:rsidRPr="00913DA8" w:rsidR="00403D97" w:rsidP="00BD5B27" w:rsidRDefault="00BD5B27" w14:paraId="3F7AF7DE" w14:textId="5CA41324">
      <w:pPr>
        <w:spacing w:after="200" w:line="276" w:lineRule="auto"/>
        <w:rPr>
          <w:rFonts w:ascii="Verdana" w:hAnsi="Verdana" w:cs="NewsGothicBT-Bold"/>
          <w:b/>
          <w:bCs/>
          <w:color w:val="0070C0"/>
          <w:sz w:val="18"/>
          <w:szCs w:val="20"/>
          <w:lang w:val="fr-BE"/>
        </w:rPr>
      </w:pPr>
      <w:r>
        <w:rPr>
          <w:rFonts w:ascii="Verdana" w:hAnsi="Verdana" w:cs="NewsGothicBT-Bold"/>
          <w:b/>
          <w:bCs/>
          <w:color w:val="0070C0"/>
          <w:sz w:val="18"/>
          <w:szCs w:val="20"/>
          <w:lang w:val="fr-BE"/>
        </w:rPr>
        <w:br w:type="page"/>
      </w:r>
    </w:p>
    <w:p w:rsidRPr="00913DA8" w:rsidR="00AA4DA7" w:rsidP="00403D97" w:rsidRDefault="005B3F88" w14:paraId="3F7AF7DF" w14:textId="77777777">
      <w:pPr>
        <w:autoSpaceDE w:val="0"/>
        <w:autoSpaceDN w:val="0"/>
        <w:adjustRightInd w:val="0"/>
        <w:jc w:val="center"/>
        <w:rPr>
          <w:rFonts w:ascii="Verdana" w:hAnsi="Verdana" w:cs="NewsGothicBT-Bold"/>
          <w:b/>
          <w:bCs/>
          <w:color w:val="0070C0"/>
          <w:sz w:val="36"/>
          <w:szCs w:val="36"/>
          <w:lang w:val="fr-BE"/>
        </w:rPr>
      </w:pPr>
      <w:r w:rsidRPr="00913DA8">
        <w:rPr>
          <w:rFonts w:ascii="Verdana" w:hAnsi="Verdana" w:cs="NewsGothicBT-Bold"/>
          <w:b/>
          <w:bCs/>
          <w:color w:val="0070C0"/>
          <w:sz w:val="36"/>
          <w:szCs w:val="36"/>
          <w:lang w:val="fr-BE"/>
        </w:rPr>
        <w:lastRenderedPageBreak/>
        <w:t xml:space="preserve">MON </w:t>
      </w:r>
      <w:r w:rsidRPr="00913DA8" w:rsidR="00403D97">
        <w:rPr>
          <w:rFonts w:ascii="Verdana" w:hAnsi="Verdana" w:cs="NewsGothicBT-Bold"/>
          <w:b/>
          <w:bCs/>
          <w:color w:val="0070C0"/>
          <w:sz w:val="36"/>
          <w:szCs w:val="36"/>
          <w:lang w:val="fr-BE"/>
        </w:rPr>
        <w:t>CALENDRIER DE COMMUNICATION</w:t>
      </w:r>
    </w:p>
    <w:p w:rsidRPr="00913DA8" w:rsidR="00AA4DA7" w:rsidP="00AA4DA7" w:rsidRDefault="00AA4DA7" w14:paraId="3F7AF7E0" w14:textId="77777777">
      <w:pPr>
        <w:autoSpaceDE w:val="0"/>
        <w:autoSpaceDN w:val="0"/>
        <w:adjustRightInd w:val="0"/>
        <w:rPr>
          <w:rFonts w:ascii="Verdana" w:hAnsi="Verdana" w:cs="NewsGothicBT-Bold"/>
          <w:b/>
          <w:bCs/>
          <w:color w:val="000000"/>
          <w:sz w:val="18"/>
          <w:szCs w:val="20"/>
          <w:lang w:val="fr-BE"/>
        </w:rPr>
      </w:pPr>
    </w:p>
    <w:tbl>
      <w:tblPr>
        <w:tblStyle w:val="Listemoyenne2-Accent1"/>
        <w:tblW w:w="4965" w:type="pct"/>
        <w:tblLook w:val="04A0" w:firstRow="1" w:lastRow="0" w:firstColumn="1" w:lastColumn="0" w:noHBand="0" w:noVBand="1"/>
      </w:tblPr>
      <w:tblGrid>
        <w:gridCol w:w="2452"/>
        <w:gridCol w:w="2402"/>
        <w:gridCol w:w="2396"/>
        <w:gridCol w:w="11"/>
        <w:gridCol w:w="2402"/>
        <w:gridCol w:w="17"/>
        <w:gridCol w:w="2394"/>
        <w:gridCol w:w="23"/>
        <w:gridCol w:w="2219"/>
      </w:tblGrid>
      <w:tr w:rsidRPr="00913DA8" w:rsidR="00AA4DA7" w:rsidTr="00D8751E" w14:paraId="3F7AF7E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6" w:type="pct"/>
            <w:noWrap/>
          </w:tcPr>
          <w:p w:rsidRPr="00913DA8" w:rsidR="00AA4DA7" w:rsidP="001B3D6F" w:rsidRDefault="00403D97" w14:paraId="3F7AF7E1" w14:textId="77777777">
            <w:pPr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</w:pPr>
            <w:r w:rsidRPr="00913DA8"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  <w:t>ACTIONS</w:t>
            </w:r>
          </w:p>
        </w:tc>
        <w:tc>
          <w:tcPr>
            <w:tcW w:w="839" w:type="pct"/>
          </w:tcPr>
          <w:p w:rsidRPr="00913DA8" w:rsidR="00AA4DA7" w:rsidP="001B3D6F" w:rsidRDefault="00AA4DA7" w14:paraId="3F7AF7E2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</w:pPr>
            <w:proofErr w:type="spellStart"/>
            <w:r w:rsidRPr="00913DA8"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  <w:t>Mois</w:t>
            </w:r>
            <w:proofErr w:type="spellEnd"/>
            <w:r w:rsidRPr="00913DA8"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  <w:t xml:space="preserve"> </w:t>
            </w:r>
            <w:r w:rsidRPr="00913DA8" w:rsidR="00341D02"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  <w:t>1</w:t>
            </w:r>
          </w:p>
        </w:tc>
        <w:tc>
          <w:tcPr>
            <w:tcW w:w="837" w:type="pct"/>
          </w:tcPr>
          <w:p w:rsidRPr="00913DA8" w:rsidR="00AA4DA7" w:rsidP="001B3D6F" w:rsidRDefault="00AA4DA7" w14:paraId="3F7AF7E3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</w:pPr>
            <w:proofErr w:type="spellStart"/>
            <w:r w:rsidRPr="00913DA8"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  <w:t>Mois</w:t>
            </w:r>
            <w:proofErr w:type="spellEnd"/>
            <w:r w:rsidRPr="00913DA8"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  <w:t xml:space="preserve"> 2</w:t>
            </w:r>
          </w:p>
        </w:tc>
        <w:tc>
          <w:tcPr>
            <w:tcW w:w="843" w:type="pct"/>
            <w:gridSpan w:val="2"/>
          </w:tcPr>
          <w:p w:rsidRPr="00913DA8" w:rsidR="00AA4DA7" w:rsidP="001B3D6F" w:rsidRDefault="00AA4DA7" w14:paraId="3F7AF7E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</w:pPr>
            <w:proofErr w:type="spellStart"/>
            <w:r w:rsidRPr="00913DA8"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  <w:t>Mois</w:t>
            </w:r>
            <w:proofErr w:type="spellEnd"/>
            <w:r w:rsidRPr="00913DA8"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  <w:t xml:space="preserve"> 3</w:t>
            </w:r>
          </w:p>
        </w:tc>
        <w:tc>
          <w:tcPr>
            <w:tcW w:w="842" w:type="pct"/>
            <w:gridSpan w:val="2"/>
          </w:tcPr>
          <w:p w:rsidRPr="00913DA8" w:rsidR="00AA4DA7" w:rsidP="001B3D6F" w:rsidRDefault="00AA4DA7" w14:paraId="3F7AF7E5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</w:pPr>
            <w:proofErr w:type="spellStart"/>
            <w:r w:rsidRPr="00913DA8"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  <w:t>Mois</w:t>
            </w:r>
            <w:proofErr w:type="spellEnd"/>
            <w:r w:rsidRPr="00913DA8"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  <w:t xml:space="preserve"> 4</w:t>
            </w:r>
          </w:p>
        </w:tc>
        <w:tc>
          <w:tcPr>
            <w:tcW w:w="783" w:type="pct"/>
            <w:gridSpan w:val="2"/>
          </w:tcPr>
          <w:p w:rsidRPr="00913DA8" w:rsidR="00AA4DA7" w:rsidP="001B3D6F" w:rsidRDefault="00AA4DA7" w14:paraId="3F7AF7E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</w:pPr>
            <w:proofErr w:type="spellStart"/>
            <w:r w:rsidRPr="00913DA8"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  <w:t>Mois</w:t>
            </w:r>
            <w:proofErr w:type="spellEnd"/>
            <w:r w:rsidRPr="00913DA8">
              <w:rPr>
                <w:rFonts w:ascii="Verdana" w:hAnsi="Verdana" w:eastAsiaTheme="minorEastAsia" w:cstheme="minorBidi"/>
                <w:color w:val="auto"/>
                <w:sz w:val="20"/>
                <w:szCs w:val="22"/>
              </w:rPr>
              <w:t xml:space="preserve"> 5</w:t>
            </w:r>
          </w:p>
        </w:tc>
      </w:tr>
      <w:tr w:rsidRPr="00913DA8" w:rsidR="00AA4DA7" w:rsidTr="00D8751E" w14:paraId="3F7AF7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noWrap/>
          </w:tcPr>
          <w:p w:rsidRPr="00913DA8" w:rsidR="00AA4DA7" w:rsidP="001B3D6F" w:rsidRDefault="00AA4DA7" w14:paraId="3F7AF7E8" w14:textId="77777777">
            <w:pPr>
              <w:rPr>
                <w:rFonts w:ascii="Verdana" w:hAnsi="Verdana" w:eastAsiaTheme="minorEastAsia" w:cstheme="minorBidi"/>
                <w:color w:val="auto"/>
                <w:sz w:val="20"/>
              </w:rPr>
            </w:pPr>
            <w:r w:rsidRPr="00913DA8">
              <w:rPr>
                <w:rFonts w:ascii="Verdana" w:hAnsi="Verdana" w:eastAsiaTheme="minorEastAsia" w:cstheme="minorBidi"/>
                <w:color w:val="auto"/>
                <w:sz w:val="20"/>
              </w:rPr>
              <w:t xml:space="preserve">Groupe </w:t>
            </w:r>
            <w:proofErr w:type="spellStart"/>
            <w:r w:rsidRPr="00913DA8">
              <w:rPr>
                <w:rFonts w:ascii="Verdana" w:hAnsi="Verdana" w:eastAsiaTheme="minorEastAsia" w:cstheme="minorBidi"/>
                <w:color w:val="auto"/>
                <w:sz w:val="20"/>
              </w:rPr>
              <w:t>Cible</w:t>
            </w:r>
            <w:proofErr w:type="spellEnd"/>
            <w:r w:rsidRPr="00913DA8">
              <w:rPr>
                <w:rFonts w:ascii="Verdana" w:hAnsi="Verdana" w:eastAsiaTheme="minorEastAsia" w:cstheme="minorBidi"/>
                <w:color w:val="auto"/>
                <w:sz w:val="20"/>
              </w:rPr>
              <w:t xml:space="preserve"> 1</w:t>
            </w:r>
          </w:p>
          <w:p w:rsidRPr="00913DA8" w:rsidR="00403D97" w:rsidP="001B3D6F" w:rsidRDefault="00403D97" w14:paraId="3F7AF7E9" w14:textId="77777777">
            <w:pPr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  <w:p w:rsidRPr="00913DA8" w:rsidR="00403D97" w:rsidP="001B3D6F" w:rsidRDefault="00403D97" w14:paraId="3F7AF7EA" w14:textId="77777777">
            <w:pPr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39" w:type="pct"/>
            <w:shd w:val="clear" w:color="auto" w:fill="FFFFFF" w:themeFill="background1"/>
          </w:tcPr>
          <w:p w:rsidRPr="00913DA8" w:rsidR="00AA4DA7" w:rsidP="001B3D6F" w:rsidRDefault="00AA4DA7" w14:paraId="3F7AF7E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37" w:type="pct"/>
            <w:shd w:val="clear" w:color="auto" w:fill="DBE5F1" w:themeFill="accent1" w:themeFillTint="33"/>
          </w:tcPr>
          <w:p w:rsidRPr="00913DA8" w:rsidR="00AA4DA7" w:rsidP="001B3D6F" w:rsidRDefault="00AA4DA7" w14:paraId="3F7AF7E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43" w:type="pct"/>
            <w:gridSpan w:val="2"/>
            <w:shd w:val="clear" w:color="auto" w:fill="FFFFFF" w:themeFill="background1"/>
          </w:tcPr>
          <w:p w:rsidRPr="00913DA8" w:rsidR="00AA4DA7" w:rsidP="001B3D6F" w:rsidRDefault="00AA4DA7" w14:paraId="3F7AF7E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42" w:type="pct"/>
            <w:gridSpan w:val="2"/>
            <w:shd w:val="clear" w:color="auto" w:fill="DBE5F1" w:themeFill="accent1" w:themeFillTint="33"/>
          </w:tcPr>
          <w:p w:rsidRPr="00913DA8" w:rsidR="00AA4DA7" w:rsidP="001B3D6F" w:rsidRDefault="00AA4DA7" w14:paraId="3F7AF7E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783" w:type="pct"/>
            <w:gridSpan w:val="2"/>
            <w:shd w:val="clear" w:color="auto" w:fill="FFFFFF" w:themeFill="background1"/>
          </w:tcPr>
          <w:p w:rsidRPr="00913DA8" w:rsidR="00AA4DA7" w:rsidP="001B3D6F" w:rsidRDefault="00AA4DA7" w14:paraId="3F7AF7E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</w:tr>
      <w:tr w:rsidRPr="00913DA8" w:rsidR="00F436FE" w:rsidTr="00D8751E" w14:paraId="3571B2F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noWrap/>
          </w:tcPr>
          <w:p w:rsidRPr="00913DA8" w:rsidR="00F436FE" w:rsidP="001B3D6F" w:rsidRDefault="00F436FE" w14:paraId="46DACA6B" w14:textId="77777777">
            <w:pPr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39" w:type="pct"/>
            <w:shd w:val="clear" w:color="auto" w:fill="FFFFFF" w:themeFill="background1"/>
          </w:tcPr>
          <w:p w:rsidRPr="00913DA8" w:rsidR="00F436FE" w:rsidP="001B3D6F" w:rsidRDefault="00F436FE" w14:paraId="5294585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37" w:type="pct"/>
            <w:shd w:val="clear" w:color="auto" w:fill="DBE5F1" w:themeFill="accent1" w:themeFillTint="33"/>
          </w:tcPr>
          <w:p w:rsidRPr="00913DA8" w:rsidR="00F436FE" w:rsidP="001B3D6F" w:rsidRDefault="00F436FE" w14:paraId="200DE9E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3" w:type="pct"/>
            <w:gridSpan w:val="2"/>
            <w:shd w:val="clear" w:color="auto" w:fill="FFFFFF" w:themeFill="background1"/>
          </w:tcPr>
          <w:p w:rsidRPr="00913DA8" w:rsidR="00F436FE" w:rsidP="001B3D6F" w:rsidRDefault="00F436FE" w14:paraId="50D33D2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2" w:type="pct"/>
            <w:gridSpan w:val="2"/>
            <w:shd w:val="clear" w:color="auto" w:fill="DBE5F1" w:themeFill="accent1" w:themeFillTint="33"/>
          </w:tcPr>
          <w:p w:rsidRPr="00913DA8" w:rsidR="00F436FE" w:rsidP="001B3D6F" w:rsidRDefault="00F436FE" w14:paraId="52DCD84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783" w:type="pct"/>
            <w:gridSpan w:val="2"/>
            <w:shd w:val="clear" w:color="auto" w:fill="FFFFFF" w:themeFill="background1"/>
          </w:tcPr>
          <w:p w:rsidRPr="00913DA8" w:rsidR="00F436FE" w:rsidP="001B3D6F" w:rsidRDefault="00F436FE" w14:paraId="7D620BF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</w:tr>
      <w:tr w:rsidRPr="00913DA8" w:rsidR="00F436FE" w:rsidTr="00D8751E" w14:paraId="3B0331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noWrap/>
          </w:tcPr>
          <w:p w:rsidRPr="00913DA8" w:rsidR="00F436FE" w:rsidP="001B3D6F" w:rsidRDefault="00F436FE" w14:paraId="6DE3E451" w14:textId="77777777">
            <w:pPr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39" w:type="pct"/>
            <w:shd w:val="clear" w:color="auto" w:fill="FFFFFF" w:themeFill="background1"/>
          </w:tcPr>
          <w:p w:rsidRPr="00913DA8" w:rsidR="00F436FE" w:rsidP="001B3D6F" w:rsidRDefault="00F436FE" w14:paraId="5ABAF06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37" w:type="pct"/>
            <w:shd w:val="clear" w:color="auto" w:fill="DBE5F1" w:themeFill="accent1" w:themeFillTint="33"/>
          </w:tcPr>
          <w:p w:rsidRPr="00913DA8" w:rsidR="00F436FE" w:rsidP="001B3D6F" w:rsidRDefault="00F436FE" w14:paraId="50A6B9A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3" w:type="pct"/>
            <w:gridSpan w:val="2"/>
            <w:shd w:val="clear" w:color="auto" w:fill="FFFFFF" w:themeFill="background1"/>
          </w:tcPr>
          <w:p w:rsidRPr="00913DA8" w:rsidR="00F436FE" w:rsidP="001B3D6F" w:rsidRDefault="00F436FE" w14:paraId="272D01A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2" w:type="pct"/>
            <w:gridSpan w:val="2"/>
            <w:shd w:val="clear" w:color="auto" w:fill="DBE5F1" w:themeFill="accent1" w:themeFillTint="33"/>
          </w:tcPr>
          <w:p w:rsidRPr="00913DA8" w:rsidR="00F436FE" w:rsidP="001B3D6F" w:rsidRDefault="00F436FE" w14:paraId="04A5302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783" w:type="pct"/>
            <w:gridSpan w:val="2"/>
            <w:shd w:val="clear" w:color="auto" w:fill="FFFFFF" w:themeFill="background1"/>
          </w:tcPr>
          <w:p w:rsidRPr="00913DA8" w:rsidR="00F436FE" w:rsidP="001B3D6F" w:rsidRDefault="00F436FE" w14:paraId="5035CCE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</w:tr>
      <w:tr w:rsidRPr="00913DA8" w:rsidR="00AA4DA7" w:rsidTr="001B3D6F" w14:paraId="3F7AF7F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noWrap/>
          </w:tcPr>
          <w:p w:rsidRPr="00913DA8" w:rsidR="00AA4DA7" w:rsidP="001B3D6F" w:rsidRDefault="00AA4DA7" w14:paraId="3F7AF7F1" w14:textId="77777777">
            <w:pPr>
              <w:rPr>
                <w:rFonts w:ascii="Verdana" w:hAnsi="Verdana" w:eastAsiaTheme="minorEastAsia" w:cstheme="minorBidi"/>
                <w:color w:val="auto"/>
                <w:sz w:val="20"/>
              </w:rPr>
            </w:pPr>
            <w:bookmarkStart w:name="_Hlk152837001" w:id="0"/>
            <w:r w:rsidRPr="00913DA8">
              <w:rPr>
                <w:rFonts w:ascii="Verdana" w:hAnsi="Verdana" w:eastAsiaTheme="minorEastAsia" w:cstheme="minorBidi"/>
                <w:color w:val="auto"/>
                <w:sz w:val="20"/>
              </w:rPr>
              <w:t xml:space="preserve">Groupe </w:t>
            </w:r>
            <w:proofErr w:type="spellStart"/>
            <w:r w:rsidRPr="00913DA8">
              <w:rPr>
                <w:rFonts w:ascii="Verdana" w:hAnsi="Verdana" w:eastAsiaTheme="minorEastAsia" w:cstheme="minorBidi"/>
                <w:color w:val="auto"/>
                <w:sz w:val="20"/>
              </w:rPr>
              <w:t>Cible</w:t>
            </w:r>
            <w:proofErr w:type="spellEnd"/>
            <w:r w:rsidRPr="00913DA8">
              <w:rPr>
                <w:rFonts w:ascii="Verdana" w:hAnsi="Verdana" w:eastAsiaTheme="minorEastAsia" w:cstheme="minorBidi"/>
                <w:color w:val="auto"/>
                <w:sz w:val="20"/>
              </w:rPr>
              <w:t xml:space="preserve"> 2</w:t>
            </w:r>
          </w:p>
          <w:p w:rsidR="00403D97" w:rsidP="001B3D6F" w:rsidRDefault="00403D97" w14:paraId="3F7AF7F2" w14:textId="77777777">
            <w:pPr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  <w:p w:rsidRPr="00913DA8" w:rsidR="00977372" w:rsidP="001B3D6F" w:rsidRDefault="00977372" w14:paraId="6A30A2D7" w14:textId="77777777">
            <w:pPr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  <w:p w:rsidRPr="00913DA8" w:rsidR="00403D97" w:rsidP="001B3D6F" w:rsidRDefault="00403D97" w14:paraId="3F7AF7F3" w14:textId="77777777">
            <w:pPr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39" w:type="pct"/>
            <w:shd w:val="clear" w:color="auto" w:fill="B8CCE4" w:themeFill="accent1" w:themeFillTint="66"/>
          </w:tcPr>
          <w:p w:rsidRPr="00913DA8" w:rsidR="00AA4DA7" w:rsidP="001B3D6F" w:rsidRDefault="00AA4DA7" w14:paraId="3F7AF7F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41" w:type="pct"/>
            <w:gridSpan w:val="2"/>
            <w:shd w:val="clear" w:color="auto" w:fill="FFFFFF" w:themeFill="background1"/>
          </w:tcPr>
          <w:p w:rsidRPr="00913DA8" w:rsidR="00AA4DA7" w:rsidP="001B3D6F" w:rsidRDefault="00AA4DA7" w14:paraId="3F7AF7F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45" w:type="pct"/>
            <w:gridSpan w:val="2"/>
            <w:shd w:val="clear" w:color="auto" w:fill="B8CCE4" w:themeFill="accent1" w:themeFillTint="66"/>
          </w:tcPr>
          <w:p w:rsidRPr="00913DA8" w:rsidR="00AA4DA7" w:rsidP="001B3D6F" w:rsidRDefault="00AA4DA7" w14:paraId="3F7AF7F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44" w:type="pct"/>
            <w:gridSpan w:val="2"/>
            <w:shd w:val="clear" w:color="auto" w:fill="FFFFFF" w:themeFill="background1"/>
          </w:tcPr>
          <w:p w:rsidRPr="00913DA8" w:rsidR="00AA4DA7" w:rsidP="001B3D6F" w:rsidRDefault="00AA4DA7" w14:paraId="3F7AF7F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775" w:type="pct"/>
            <w:shd w:val="clear" w:color="auto" w:fill="B8CCE4" w:themeFill="accent1" w:themeFillTint="66"/>
          </w:tcPr>
          <w:p w:rsidRPr="00913DA8" w:rsidR="00AA4DA7" w:rsidP="001B3D6F" w:rsidRDefault="00AA4DA7" w14:paraId="3F7AF7F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</w:tr>
      <w:tr w:rsidRPr="00913DA8" w:rsidR="00977372" w:rsidTr="001B3D6F" w14:paraId="116440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noWrap/>
          </w:tcPr>
          <w:p w:rsidRPr="00913DA8" w:rsidR="00977372" w:rsidP="001B3D6F" w:rsidRDefault="00977372" w14:paraId="4EFE56AD" w14:textId="77777777">
            <w:pPr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39" w:type="pct"/>
            <w:shd w:val="clear" w:color="auto" w:fill="B8CCE4" w:themeFill="accent1" w:themeFillTint="66"/>
          </w:tcPr>
          <w:p w:rsidRPr="00913DA8" w:rsidR="00977372" w:rsidP="001B3D6F" w:rsidRDefault="00977372" w14:paraId="0E4FF8D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1" w:type="pct"/>
            <w:gridSpan w:val="2"/>
            <w:shd w:val="clear" w:color="auto" w:fill="FFFFFF" w:themeFill="background1"/>
          </w:tcPr>
          <w:p w:rsidRPr="00913DA8" w:rsidR="00977372" w:rsidP="001B3D6F" w:rsidRDefault="00977372" w14:paraId="2D0A7A0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5" w:type="pct"/>
            <w:gridSpan w:val="2"/>
            <w:shd w:val="clear" w:color="auto" w:fill="B8CCE4" w:themeFill="accent1" w:themeFillTint="66"/>
          </w:tcPr>
          <w:p w:rsidRPr="00913DA8" w:rsidR="00977372" w:rsidP="001B3D6F" w:rsidRDefault="00977372" w14:paraId="05F8D05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4" w:type="pct"/>
            <w:gridSpan w:val="2"/>
            <w:shd w:val="clear" w:color="auto" w:fill="FFFFFF" w:themeFill="background1"/>
          </w:tcPr>
          <w:p w:rsidRPr="00913DA8" w:rsidR="00977372" w:rsidP="001B3D6F" w:rsidRDefault="00977372" w14:paraId="355D530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775" w:type="pct"/>
            <w:shd w:val="clear" w:color="auto" w:fill="B8CCE4" w:themeFill="accent1" w:themeFillTint="66"/>
          </w:tcPr>
          <w:p w:rsidRPr="00913DA8" w:rsidR="00977372" w:rsidP="001B3D6F" w:rsidRDefault="00977372" w14:paraId="5846061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</w:tr>
      <w:bookmarkEnd w:id="0"/>
      <w:tr w:rsidRPr="00913DA8" w:rsidR="00977372" w:rsidTr="003F0350" w14:paraId="10F5BB1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noWrap/>
          </w:tcPr>
          <w:p w:rsidRPr="00913DA8" w:rsidR="00977372" w:rsidP="003F0350" w:rsidRDefault="00977372" w14:paraId="029C0B31" w14:textId="37ACA759">
            <w:pPr>
              <w:rPr>
                <w:rFonts w:ascii="Verdana" w:hAnsi="Verdana" w:eastAsiaTheme="minorEastAsia" w:cstheme="minorBidi"/>
                <w:color w:val="auto"/>
                <w:sz w:val="20"/>
              </w:rPr>
            </w:pPr>
            <w:r w:rsidRPr="00913DA8">
              <w:rPr>
                <w:rFonts w:ascii="Verdana" w:hAnsi="Verdana" w:eastAsiaTheme="minorEastAsia" w:cstheme="minorBidi"/>
                <w:color w:val="auto"/>
                <w:sz w:val="20"/>
              </w:rPr>
              <w:t xml:space="preserve">Groupe </w:t>
            </w:r>
            <w:proofErr w:type="spellStart"/>
            <w:r w:rsidRPr="00913DA8">
              <w:rPr>
                <w:rFonts w:ascii="Verdana" w:hAnsi="Verdana" w:eastAsiaTheme="minorEastAsia" w:cstheme="minorBidi"/>
                <w:color w:val="auto"/>
                <w:sz w:val="20"/>
              </w:rPr>
              <w:t>Cible</w:t>
            </w:r>
            <w:proofErr w:type="spellEnd"/>
            <w:r w:rsidRPr="00913DA8">
              <w:rPr>
                <w:rFonts w:ascii="Verdana" w:hAnsi="Verdana" w:eastAsiaTheme="minorEastAsia" w:cstheme="minorBidi"/>
                <w:color w:val="auto"/>
                <w:sz w:val="20"/>
              </w:rPr>
              <w:t xml:space="preserve"> </w:t>
            </w:r>
            <w:r w:rsidR="00C10B5A">
              <w:rPr>
                <w:rFonts w:ascii="Verdana" w:hAnsi="Verdana" w:eastAsiaTheme="minorEastAsia" w:cstheme="minorBidi"/>
                <w:color w:val="auto"/>
                <w:sz w:val="20"/>
              </w:rPr>
              <w:t>3</w:t>
            </w:r>
          </w:p>
          <w:p w:rsidRPr="00913DA8" w:rsidR="00977372" w:rsidP="003F0350" w:rsidRDefault="00977372" w14:paraId="5F3DC7A2" w14:textId="77777777">
            <w:pPr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39" w:type="pct"/>
            <w:shd w:val="clear" w:color="auto" w:fill="FFFFFF" w:themeFill="background1"/>
          </w:tcPr>
          <w:p w:rsidRPr="00913DA8" w:rsidR="00977372" w:rsidP="003F0350" w:rsidRDefault="00977372" w14:paraId="60206C4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37" w:type="pct"/>
            <w:shd w:val="clear" w:color="auto" w:fill="DBE5F1" w:themeFill="accent1" w:themeFillTint="33"/>
          </w:tcPr>
          <w:p w:rsidRPr="00913DA8" w:rsidR="00977372" w:rsidP="003F0350" w:rsidRDefault="00977372" w14:paraId="56E735F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43" w:type="pct"/>
            <w:gridSpan w:val="2"/>
            <w:shd w:val="clear" w:color="auto" w:fill="FFFFFF" w:themeFill="background1"/>
          </w:tcPr>
          <w:p w:rsidRPr="00913DA8" w:rsidR="00977372" w:rsidP="003F0350" w:rsidRDefault="00977372" w14:paraId="7F0D16F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42" w:type="pct"/>
            <w:gridSpan w:val="2"/>
            <w:shd w:val="clear" w:color="auto" w:fill="DBE5F1" w:themeFill="accent1" w:themeFillTint="33"/>
          </w:tcPr>
          <w:p w:rsidRPr="00913DA8" w:rsidR="00977372" w:rsidP="003F0350" w:rsidRDefault="00977372" w14:paraId="34371FA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783" w:type="pct"/>
            <w:gridSpan w:val="2"/>
            <w:shd w:val="clear" w:color="auto" w:fill="FFFFFF" w:themeFill="background1"/>
          </w:tcPr>
          <w:p w:rsidRPr="00913DA8" w:rsidR="00977372" w:rsidP="003F0350" w:rsidRDefault="00977372" w14:paraId="41C72C2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</w:tr>
      <w:tr w:rsidRPr="00913DA8" w:rsidR="00977372" w:rsidTr="003F0350" w14:paraId="318147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noWrap/>
          </w:tcPr>
          <w:p w:rsidRPr="00913DA8" w:rsidR="00977372" w:rsidP="003F0350" w:rsidRDefault="00977372" w14:paraId="3E185DC4" w14:textId="77777777">
            <w:pPr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39" w:type="pct"/>
            <w:shd w:val="clear" w:color="auto" w:fill="FFFFFF" w:themeFill="background1"/>
          </w:tcPr>
          <w:p w:rsidRPr="00913DA8" w:rsidR="00977372" w:rsidP="003F0350" w:rsidRDefault="00977372" w14:paraId="47D2094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37" w:type="pct"/>
            <w:shd w:val="clear" w:color="auto" w:fill="DBE5F1" w:themeFill="accent1" w:themeFillTint="33"/>
          </w:tcPr>
          <w:p w:rsidRPr="00913DA8" w:rsidR="00977372" w:rsidP="003F0350" w:rsidRDefault="00977372" w14:paraId="5FBC051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3" w:type="pct"/>
            <w:gridSpan w:val="2"/>
            <w:shd w:val="clear" w:color="auto" w:fill="FFFFFF" w:themeFill="background1"/>
          </w:tcPr>
          <w:p w:rsidRPr="00913DA8" w:rsidR="00977372" w:rsidP="003F0350" w:rsidRDefault="00977372" w14:paraId="4B1D65E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2" w:type="pct"/>
            <w:gridSpan w:val="2"/>
            <w:shd w:val="clear" w:color="auto" w:fill="DBE5F1" w:themeFill="accent1" w:themeFillTint="33"/>
          </w:tcPr>
          <w:p w:rsidRPr="00913DA8" w:rsidR="00977372" w:rsidP="003F0350" w:rsidRDefault="00977372" w14:paraId="41DB417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783" w:type="pct"/>
            <w:gridSpan w:val="2"/>
            <w:shd w:val="clear" w:color="auto" w:fill="FFFFFF" w:themeFill="background1"/>
          </w:tcPr>
          <w:p w:rsidRPr="00913DA8" w:rsidR="00977372" w:rsidP="003F0350" w:rsidRDefault="00977372" w14:paraId="136C017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</w:tr>
      <w:tr w:rsidRPr="00913DA8" w:rsidR="00977372" w:rsidTr="003F0350" w14:paraId="3380004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noWrap/>
          </w:tcPr>
          <w:p w:rsidRPr="00913DA8" w:rsidR="00977372" w:rsidP="003F0350" w:rsidRDefault="00977372" w14:paraId="4791FA4D" w14:textId="77777777">
            <w:pPr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39" w:type="pct"/>
            <w:shd w:val="clear" w:color="auto" w:fill="FFFFFF" w:themeFill="background1"/>
          </w:tcPr>
          <w:p w:rsidRPr="00913DA8" w:rsidR="00977372" w:rsidP="003F0350" w:rsidRDefault="00977372" w14:paraId="463C42D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37" w:type="pct"/>
            <w:shd w:val="clear" w:color="auto" w:fill="DBE5F1" w:themeFill="accent1" w:themeFillTint="33"/>
          </w:tcPr>
          <w:p w:rsidRPr="00913DA8" w:rsidR="00977372" w:rsidP="003F0350" w:rsidRDefault="00977372" w14:paraId="10DD67B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3" w:type="pct"/>
            <w:gridSpan w:val="2"/>
            <w:shd w:val="clear" w:color="auto" w:fill="FFFFFF" w:themeFill="background1"/>
          </w:tcPr>
          <w:p w:rsidRPr="00913DA8" w:rsidR="00977372" w:rsidP="003F0350" w:rsidRDefault="00977372" w14:paraId="18E1562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2" w:type="pct"/>
            <w:gridSpan w:val="2"/>
            <w:shd w:val="clear" w:color="auto" w:fill="DBE5F1" w:themeFill="accent1" w:themeFillTint="33"/>
          </w:tcPr>
          <w:p w:rsidRPr="00913DA8" w:rsidR="00977372" w:rsidP="003F0350" w:rsidRDefault="00977372" w14:paraId="17B34BF2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783" w:type="pct"/>
            <w:gridSpan w:val="2"/>
            <w:shd w:val="clear" w:color="auto" w:fill="FFFFFF" w:themeFill="background1"/>
          </w:tcPr>
          <w:p w:rsidRPr="00913DA8" w:rsidR="00977372" w:rsidP="003F0350" w:rsidRDefault="00977372" w14:paraId="54754FB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</w:tr>
      <w:tr w:rsidRPr="00913DA8" w:rsidR="00977372" w:rsidTr="003F0350" w14:paraId="245E11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noWrap/>
          </w:tcPr>
          <w:p w:rsidRPr="00913DA8" w:rsidR="00977372" w:rsidP="003F0350" w:rsidRDefault="00977372" w14:paraId="5097E46F" w14:textId="77777777">
            <w:pPr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39" w:type="pct"/>
            <w:shd w:val="clear" w:color="auto" w:fill="FFFFFF" w:themeFill="background1"/>
          </w:tcPr>
          <w:p w:rsidRPr="00913DA8" w:rsidR="00977372" w:rsidP="003F0350" w:rsidRDefault="00977372" w14:paraId="6E23501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37" w:type="pct"/>
            <w:shd w:val="clear" w:color="auto" w:fill="DBE5F1" w:themeFill="accent1" w:themeFillTint="33"/>
          </w:tcPr>
          <w:p w:rsidRPr="00913DA8" w:rsidR="00977372" w:rsidP="003F0350" w:rsidRDefault="00977372" w14:paraId="5BC44D0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3" w:type="pct"/>
            <w:gridSpan w:val="2"/>
            <w:shd w:val="clear" w:color="auto" w:fill="FFFFFF" w:themeFill="background1"/>
          </w:tcPr>
          <w:p w:rsidRPr="00913DA8" w:rsidR="00977372" w:rsidP="003F0350" w:rsidRDefault="00977372" w14:paraId="14CD160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2" w:type="pct"/>
            <w:gridSpan w:val="2"/>
            <w:shd w:val="clear" w:color="auto" w:fill="DBE5F1" w:themeFill="accent1" w:themeFillTint="33"/>
          </w:tcPr>
          <w:p w:rsidRPr="00913DA8" w:rsidR="00977372" w:rsidP="003F0350" w:rsidRDefault="00977372" w14:paraId="1AD32C1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783" w:type="pct"/>
            <w:gridSpan w:val="2"/>
            <w:shd w:val="clear" w:color="auto" w:fill="FFFFFF" w:themeFill="background1"/>
          </w:tcPr>
          <w:p w:rsidRPr="00913DA8" w:rsidR="00977372" w:rsidP="003F0350" w:rsidRDefault="00977372" w14:paraId="324F398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</w:tr>
      <w:tr w:rsidRPr="00913DA8" w:rsidR="00C10B5A" w:rsidTr="003F0350" w14:paraId="2B204C7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noWrap/>
          </w:tcPr>
          <w:p w:rsidRPr="00913DA8" w:rsidR="00C10B5A" w:rsidP="003F0350" w:rsidRDefault="00C10B5A" w14:paraId="48294DAD" w14:textId="1A74BC7B">
            <w:pPr>
              <w:rPr>
                <w:rFonts w:ascii="Verdana" w:hAnsi="Verdana" w:eastAsiaTheme="minorEastAsia" w:cstheme="minorBidi"/>
                <w:color w:val="auto"/>
                <w:sz w:val="20"/>
              </w:rPr>
            </w:pPr>
            <w:r w:rsidRPr="00913DA8">
              <w:rPr>
                <w:rFonts w:ascii="Verdana" w:hAnsi="Verdana" w:eastAsiaTheme="minorEastAsia" w:cstheme="minorBidi"/>
                <w:color w:val="auto"/>
                <w:sz w:val="20"/>
              </w:rPr>
              <w:t xml:space="preserve">Groupe </w:t>
            </w:r>
            <w:proofErr w:type="spellStart"/>
            <w:r w:rsidRPr="00913DA8">
              <w:rPr>
                <w:rFonts w:ascii="Verdana" w:hAnsi="Verdana" w:eastAsiaTheme="minorEastAsia" w:cstheme="minorBidi"/>
                <w:color w:val="auto"/>
                <w:sz w:val="20"/>
              </w:rPr>
              <w:t>Cible</w:t>
            </w:r>
            <w:proofErr w:type="spellEnd"/>
            <w:r w:rsidRPr="00913DA8">
              <w:rPr>
                <w:rFonts w:ascii="Verdana" w:hAnsi="Verdana" w:eastAsiaTheme="minorEastAsia" w:cstheme="minorBidi"/>
                <w:color w:val="auto"/>
                <w:sz w:val="20"/>
              </w:rPr>
              <w:t xml:space="preserve"> </w:t>
            </w:r>
            <w:r>
              <w:rPr>
                <w:rFonts w:ascii="Verdana" w:hAnsi="Verdana" w:eastAsiaTheme="minorEastAsia" w:cstheme="minorBidi"/>
                <w:color w:val="auto"/>
                <w:sz w:val="20"/>
              </w:rPr>
              <w:t>4</w:t>
            </w:r>
          </w:p>
          <w:p w:rsidR="00C10B5A" w:rsidP="003F0350" w:rsidRDefault="00C10B5A" w14:paraId="7395BFD5" w14:textId="77777777">
            <w:pPr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  <w:p w:rsidRPr="00913DA8" w:rsidR="00C10B5A" w:rsidP="003F0350" w:rsidRDefault="00C10B5A" w14:paraId="52ED545A" w14:textId="77777777">
            <w:pPr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  <w:p w:rsidRPr="00913DA8" w:rsidR="00C10B5A" w:rsidP="003F0350" w:rsidRDefault="00C10B5A" w14:paraId="75C9D1D7" w14:textId="77777777">
            <w:pPr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39" w:type="pct"/>
            <w:shd w:val="clear" w:color="auto" w:fill="B8CCE4" w:themeFill="accent1" w:themeFillTint="66"/>
          </w:tcPr>
          <w:p w:rsidRPr="00913DA8" w:rsidR="00C10B5A" w:rsidP="003F0350" w:rsidRDefault="00C10B5A" w14:paraId="5A841A7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41" w:type="pct"/>
            <w:gridSpan w:val="2"/>
            <w:shd w:val="clear" w:color="auto" w:fill="FFFFFF" w:themeFill="background1"/>
          </w:tcPr>
          <w:p w:rsidRPr="00913DA8" w:rsidR="00C10B5A" w:rsidP="003F0350" w:rsidRDefault="00C10B5A" w14:paraId="18F74C4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45" w:type="pct"/>
            <w:gridSpan w:val="2"/>
            <w:shd w:val="clear" w:color="auto" w:fill="B8CCE4" w:themeFill="accent1" w:themeFillTint="66"/>
          </w:tcPr>
          <w:p w:rsidRPr="00913DA8" w:rsidR="00C10B5A" w:rsidP="003F0350" w:rsidRDefault="00C10B5A" w14:paraId="6235F07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844" w:type="pct"/>
            <w:gridSpan w:val="2"/>
            <w:shd w:val="clear" w:color="auto" w:fill="FFFFFF" w:themeFill="background1"/>
          </w:tcPr>
          <w:p w:rsidRPr="00913DA8" w:rsidR="00C10B5A" w:rsidP="003F0350" w:rsidRDefault="00C10B5A" w14:paraId="4A58148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  <w:tc>
          <w:tcPr>
            <w:tcW w:w="775" w:type="pct"/>
            <w:shd w:val="clear" w:color="auto" w:fill="B8CCE4" w:themeFill="accent1" w:themeFillTint="66"/>
          </w:tcPr>
          <w:p w:rsidRPr="00913DA8" w:rsidR="00C10B5A" w:rsidP="003F0350" w:rsidRDefault="00C10B5A" w14:paraId="3018311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eastAsiaTheme="minorEastAsia" w:cstheme="minorBidi"/>
                <w:color w:val="auto"/>
                <w:sz w:val="20"/>
              </w:rPr>
            </w:pPr>
          </w:p>
        </w:tc>
      </w:tr>
      <w:tr w:rsidRPr="00913DA8" w:rsidR="00C10B5A" w:rsidTr="003F0350" w14:paraId="743AB3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noWrap/>
          </w:tcPr>
          <w:p w:rsidRPr="00913DA8" w:rsidR="00C10B5A" w:rsidP="003F0350" w:rsidRDefault="00C10B5A" w14:paraId="11218C61" w14:textId="77777777">
            <w:pPr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39" w:type="pct"/>
            <w:shd w:val="clear" w:color="auto" w:fill="B8CCE4" w:themeFill="accent1" w:themeFillTint="66"/>
          </w:tcPr>
          <w:p w:rsidRPr="00913DA8" w:rsidR="00C10B5A" w:rsidP="003F0350" w:rsidRDefault="00C10B5A" w14:paraId="4F132C5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1" w:type="pct"/>
            <w:gridSpan w:val="2"/>
            <w:shd w:val="clear" w:color="auto" w:fill="FFFFFF" w:themeFill="background1"/>
          </w:tcPr>
          <w:p w:rsidRPr="00913DA8" w:rsidR="00C10B5A" w:rsidP="003F0350" w:rsidRDefault="00C10B5A" w14:paraId="2D99144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5" w:type="pct"/>
            <w:gridSpan w:val="2"/>
            <w:shd w:val="clear" w:color="auto" w:fill="B8CCE4" w:themeFill="accent1" w:themeFillTint="66"/>
          </w:tcPr>
          <w:p w:rsidRPr="00913DA8" w:rsidR="00C10B5A" w:rsidP="003F0350" w:rsidRDefault="00C10B5A" w14:paraId="64AB6EE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844" w:type="pct"/>
            <w:gridSpan w:val="2"/>
            <w:shd w:val="clear" w:color="auto" w:fill="FFFFFF" w:themeFill="background1"/>
          </w:tcPr>
          <w:p w:rsidRPr="00913DA8" w:rsidR="00C10B5A" w:rsidP="003F0350" w:rsidRDefault="00C10B5A" w14:paraId="1FCAC44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  <w:tc>
          <w:tcPr>
            <w:tcW w:w="775" w:type="pct"/>
            <w:shd w:val="clear" w:color="auto" w:fill="B8CCE4" w:themeFill="accent1" w:themeFillTint="66"/>
          </w:tcPr>
          <w:p w:rsidRPr="00913DA8" w:rsidR="00C10B5A" w:rsidP="003F0350" w:rsidRDefault="00C10B5A" w14:paraId="40D987C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eastAsiaTheme="minorEastAsia" w:cstheme="minorBidi"/>
                <w:sz w:val="20"/>
              </w:rPr>
            </w:pPr>
          </w:p>
        </w:tc>
      </w:tr>
    </w:tbl>
    <w:p w:rsidRPr="00913DA8" w:rsidR="00AA4DA7" w:rsidP="00AA4DA7" w:rsidRDefault="00AA4DA7" w14:paraId="3F7AF804" w14:textId="77777777">
      <w:pPr>
        <w:autoSpaceDE w:val="0"/>
        <w:autoSpaceDN w:val="0"/>
        <w:adjustRightInd w:val="0"/>
        <w:rPr>
          <w:rFonts w:ascii="Verdana" w:hAnsi="Verdana" w:cs="NewsGothicBT-Bold"/>
          <w:b/>
          <w:bCs/>
          <w:color w:val="000000"/>
          <w:sz w:val="18"/>
          <w:szCs w:val="20"/>
        </w:rPr>
      </w:pPr>
    </w:p>
    <w:p w:rsidRPr="00913DA8" w:rsidR="00AA4DA7" w:rsidP="00AA4DA7" w:rsidRDefault="00AA4DA7" w14:paraId="3F7AF805" w14:textId="77777777">
      <w:pPr>
        <w:rPr>
          <w:rFonts w:ascii="Verdana" w:hAnsi="Verdana" w:cs="NewsGothicBT-Bold"/>
          <w:b/>
          <w:bCs/>
          <w:color w:val="0070C0"/>
          <w:sz w:val="8"/>
          <w:szCs w:val="20"/>
        </w:rPr>
      </w:pPr>
    </w:p>
    <w:p w:rsidRPr="00913DA8" w:rsidR="00AA4DA7" w:rsidP="00AA4DA7" w:rsidRDefault="00AA4DA7" w14:paraId="3F7AF806" w14:textId="77777777">
      <w:pPr>
        <w:autoSpaceDE w:val="0"/>
        <w:autoSpaceDN w:val="0"/>
        <w:adjustRightInd w:val="0"/>
        <w:rPr>
          <w:rFonts w:ascii="Verdana" w:hAnsi="Verdana" w:cs="NewsGothicBT-Roman"/>
          <w:color w:val="1C1C1A"/>
          <w:sz w:val="14"/>
          <w:szCs w:val="16"/>
        </w:rPr>
      </w:pPr>
    </w:p>
    <w:p w:rsidRPr="00913DA8" w:rsidR="00AA4DA7" w:rsidP="00AA4DA7" w:rsidRDefault="00AA4DA7" w14:paraId="3F7AF807" w14:textId="77777777">
      <w:pPr>
        <w:autoSpaceDE w:val="0"/>
        <w:autoSpaceDN w:val="0"/>
        <w:adjustRightInd w:val="0"/>
        <w:rPr>
          <w:rFonts w:ascii="Verdana" w:hAnsi="Verdana" w:cs="NewsGothicBT-Roman"/>
          <w:color w:val="1C1C1A"/>
          <w:sz w:val="14"/>
          <w:szCs w:val="16"/>
        </w:rPr>
      </w:pPr>
    </w:p>
    <w:p w:rsidR="00913DA8" w:rsidP="00403D97" w:rsidRDefault="00913DA8" w14:paraId="3F7AF808" w14:textId="77777777">
      <w:pPr>
        <w:pStyle w:val="Notedefin"/>
        <w:rPr>
          <w:rFonts w:ascii="Verdana" w:hAnsi="Verdana" w:eastAsia="Times New Roman" w:cs="NewsGothicBT-Roman"/>
          <w:color w:val="1C1C1A"/>
          <w:kern w:val="0"/>
          <w:sz w:val="14"/>
          <w:szCs w:val="16"/>
          <w:lang w:val="en-GB"/>
          <w14:ligatures w14:val="none"/>
        </w:rPr>
      </w:pPr>
    </w:p>
    <w:p w:rsidRPr="00913DA8" w:rsidR="00403D97" w:rsidP="00403D97" w:rsidRDefault="00913DA8" w14:paraId="3F7AF809" w14:textId="77777777">
      <w:pPr>
        <w:pStyle w:val="Notedefin"/>
        <w:rPr>
          <w:rFonts w:ascii="Verdana" w:hAnsi="Verdana"/>
          <w:sz w:val="24"/>
          <w:szCs w:val="24"/>
        </w:rPr>
      </w:pPr>
      <w:r w:rsidRPr="00155B86">
        <w:rPr>
          <w:rFonts w:ascii="Verdana" w:hAnsi="Verdana" w:eastAsia="Times New Roman" w:cs="NewsGothicBT-Roman"/>
          <w:color w:val="1C1C1A"/>
          <w:kern w:val="0"/>
          <w:sz w:val="24"/>
          <w:szCs w:val="24"/>
          <w14:ligatures w14:val="none"/>
        </w:rPr>
        <w:t>ET</w:t>
      </w:r>
      <w:r w:rsidRPr="00913DA8" w:rsidR="00403D97">
        <w:rPr>
          <w:rFonts w:ascii="Verdana" w:hAnsi="Verdana"/>
          <w:sz w:val="24"/>
          <w:szCs w:val="24"/>
        </w:rPr>
        <w:t xml:space="preserve"> FAIRE UN RETROPLANNING de CHAQUE ACTION</w:t>
      </w:r>
    </w:p>
    <w:p w:rsidRPr="00913DA8" w:rsidR="00C46DFD" w:rsidP="000A3549" w:rsidRDefault="00C46DFD" w14:paraId="3F7AF80A" w14:textId="77777777">
      <w:pPr>
        <w:autoSpaceDE w:val="0"/>
        <w:autoSpaceDN w:val="0"/>
        <w:adjustRightInd w:val="0"/>
        <w:rPr>
          <w:rFonts w:ascii="Verdana" w:hAnsi="Verdana" w:cs="NewsGothicBT-Roman"/>
          <w:color w:val="1C1C1A"/>
          <w:sz w:val="14"/>
          <w:szCs w:val="16"/>
          <w:lang w:val="fr-BE"/>
        </w:rPr>
      </w:pPr>
    </w:p>
    <w:sectPr w:rsidRPr="00913DA8" w:rsidR="00C46DFD" w:rsidSect="00913DA8">
      <w:headerReference w:type="default" r:id="rId10"/>
      <w:footerReference w:type="default" r:id="rId11"/>
      <w:pgSz w:w="16838" w:h="11906" w:orient="landscape"/>
      <w:pgMar w:top="720" w:right="1701" w:bottom="720" w:left="72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44B1" w:rsidP="00836779" w:rsidRDefault="006444B1" w14:paraId="1583BCA6" w14:textId="77777777">
      <w:r>
        <w:separator/>
      </w:r>
    </w:p>
  </w:endnote>
  <w:endnote w:type="continuationSeparator" w:id="0">
    <w:p w:rsidR="006444B1" w:rsidP="00836779" w:rsidRDefault="006444B1" w14:paraId="7A169CB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sGothicBT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ewsGothicB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B3D6F" w:rsidRDefault="001B3D6F" w14:paraId="3F7AF810" w14:textId="77777777">
    <w:pPr>
      <w:pStyle w:val="Pieddepage"/>
    </w:pPr>
    <w:r w:rsidRPr="00836779">
      <w:rPr>
        <w:noProof/>
        <w:lang w:val="fr-BE" w:eastAsia="fr-BE"/>
      </w:rPr>
      <w:drawing>
        <wp:anchor distT="0" distB="0" distL="114300" distR="114300" simplePos="0" relativeHeight="251670528" behindDoc="0" locked="0" layoutInCell="1" allowOverlap="1" wp14:anchorId="3F7AF813" wp14:editId="3F7AF814">
          <wp:simplePos x="0" y="0"/>
          <wp:positionH relativeFrom="margin">
            <wp:posOffset>5638800</wp:posOffset>
          </wp:positionH>
          <wp:positionV relativeFrom="margin">
            <wp:posOffset>9474200</wp:posOffset>
          </wp:positionV>
          <wp:extent cx="942975" cy="281940"/>
          <wp:effectExtent l="0" t="0" r="9525" b="3810"/>
          <wp:wrapSquare wrapText="bothSides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baticrea sans accent!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975" cy="281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6779">
      <w:rPr>
        <w:noProof/>
        <w:lang w:val="fr-BE" w:eastAsia="fr-BE"/>
      </w:rPr>
      <w:drawing>
        <wp:anchor distT="0" distB="0" distL="114300" distR="114300" simplePos="0" relativeHeight="251643904" behindDoc="0" locked="0" layoutInCell="1" allowOverlap="1" wp14:anchorId="3F7AF815" wp14:editId="3F7AF816">
          <wp:simplePos x="0" y="0"/>
          <wp:positionH relativeFrom="margin">
            <wp:posOffset>2828925</wp:posOffset>
          </wp:positionH>
          <wp:positionV relativeFrom="margin">
            <wp:posOffset>9450070</wp:posOffset>
          </wp:positionV>
          <wp:extent cx="2209800" cy="312420"/>
          <wp:effectExtent l="0" t="0" r="0" b="0"/>
          <wp:wrapSquare wrapText="bothSides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EMG sans slogan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9800" cy="31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6779">
      <w:rPr>
        <w:noProof/>
        <w:lang w:val="fr-BE" w:eastAsia="fr-BE"/>
      </w:rPr>
      <w:drawing>
        <wp:anchor distT="0" distB="0" distL="114300" distR="114300" simplePos="0" relativeHeight="251657216" behindDoc="0" locked="0" layoutInCell="1" allowOverlap="1" wp14:anchorId="3F7AF817" wp14:editId="3F7AF818">
          <wp:simplePos x="0" y="0"/>
          <wp:positionH relativeFrom="margin">
            <wp:posOffset>1495425</wp:posOffset>
          </wp:positionH>
          <wp:positionV relativeFrom="margin">
            <wp:posOffset>9443720</wp:posOffset>
          </wp:positionV>
          <wp:extent cx="895350" cy="321945"/>
          <wp:effectExtent l="0" t="0" r="0" b="1905"/>
          <wp:wrapSquare wrapText="bothSides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buut sans slogan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350" cy="321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fr-BE" w:eastAsia="fr-BE"/>
      </w:rPr>
      <w:drawing>
        <wp:anchor distT="0" distB="0" distL="114300" distR="114300" simplePos="0" relativeHeight="251683840" behindDoc="0" locked="0" layoutInCell="1" allowOverlap="1" wp14:anchorId="3F7AF819" wp14:editId="3F7AF81A">
          <wp:simplePos x="0" y="0"/>
          <wp:positionH relativeFrom="margin">
            <wp:posOffset>-57150</wp:posOffset>
          </wp:positionH>
          <wp:positionV relativeFrom="margin">
            <wp:posOffset>9169400</wp:posOffset>
          </wp:positionV>
          <wp:extent cx="1143000" cy="689610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JobY sans slogan.jp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689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44B1" w:rsidP="00836779" w:rsidRDefault="006444B1" w14:paraId="04CF3E20" w14:textId="77777777">
      <w:r>
        <w:separator/>
      </w:r>
    </w:p>
  </w:footnote>
  <w:footnote w:type="continuationSeparator" w:id="0">
    <w:p w:rsidR="006444B1" w:rsidP="00836779" w:rsidRDefault="006444B1" w14:paraId="14F40EE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B3D6F" w:rsidRDefault="001B3D6F" w14:paraId="3F7AF80F" w14:textId="77777777">
    <w:pPr>
      <w:pStyle w:val="En-tte"/>
    </w:pPr>
    <w:r>
      <w:ptab w:alignment="center" w:relativeTo="margin" w:leader="none"/>
    </w:r>
    <w:r>
      <w:ptab w:alignment="right" w:relativeTo="margin" w:leader="none"/>
    </w:r>
    <w:r w:rsidR="00576818">
      <w:rPr>
        <w:rFonts w:ascii="Verdana" w:hAnsi="Verdana"/>
        <w:i/>
        <w:iCs/>
        <w:noProof/>
        <w:sz w:val="18"/>
        <w:szCs w:val="18"/>
        <w:lang w:val="fr-BE" w:eastAsia="fr-BE"/>
      </w:rPr>
      <w:drawing>
        <wp:inline distT="0" distB="0" distL="0" distR="0" wp14:anchorId="3F7AF811" wp14:editId="3F7AF812">
          <wp:extent cx="670475" cy="666750"/>
          <wp:effectExtent l="0" t="0" r="0" b="0"/>
          <wp:docPr id="2" name="Image 2" descr="JobYourself_Logo_logo-base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JobYourself_Logo_logo-baseline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4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30EC6"/>
    <w:multiLevelType w:val="hybridMultilevel"/>
    <w:tmpl w:val="5D4828C0"/>
    <w:lvl w:ilvl="0" w:tplc="DF928218">
      <w:start w:val="2"/>
      <w:numFmt w:val="bullet"/>
      <w:lvlText w:val=""/>
      <w:lvlJc w:val="left"/>
      <w:pPr>
        <w:ind w:left="720" w:hanging="360"/>
      </w:pPr>
      <w:rPr>
        <w:rFonts w:hint="default" w:ascii="Wingdings" w:hAnsi="Wingdings" w:cs="Arial" w:eastAsiaTheme="minorHAnsi"/>
        <w:color w:val="414141"/>
        <w:sz w:val="18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13500AD"/>
    <w:multiLevelType w:val="hybridMultilevel"/>
    <w:tmpl w:val="5CAEFFE8"/>
    <w:lvl w:ilvl="0" w:tplc="080C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B845848"/>
    <w:multiLevelType w:val="hybridMultilevel"/>
    <w:tmpl w:val="D4A2D3BC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6C3781"/>
    <w:multiLevelType w:val="hybridMultilevel"/>
    <w:tmpl w:val="1EB8BDDA"/>
    <w:lvl w:ilvl="0" w:tplc="FD9018BE">
      <w:start w:val="1"/>
      <w:numFmt w:val="decimal"/>
      <w:lvlText w:val="%1)"/>
      <w:lvlJc w:val="left"/>
      <w:pPr>
        <w:ind w:left="720" w:hanging="360"/>
      </w:pPr>
      <w:rPr>
        <w:rFonts w:ascii="NewsGothicBT-Roman" w:hAnsi="NewsGothicBT-Roman" w:cs="NewsGothicBT-Roman" w:eastAsiaTheme="minorHAnsi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70928754">
    <w:abstractNumId w:val="2"/>
  </w:num>
  <w:num w:numId="2" w16cid:durableId="1047342607">
    <w:abstractNumId w:val="3"/>
  </w:num>
  <w:num w:numId="3" w16cid:durableId="1292714972">
    <w:abstractNumId w:val="0"/>
  </w:num>
  <w:num w:numId="4" w16cid:durableId="1356464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attachedTemplate r:id="rId1"/>
  <w:trackRevisions w:val="false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A7"/>
    <w:rsid w:val="000238B8"/>
    <w:rsid w:val="00030687"/>
    <w:rsid w:val="000A3549"/>
    <w:rsid w:val="000B20B8"/>
    <w:rsid w:val="00112FE9"/>
    <w:rsid w:val="001318B3"/>
    <w:rsid w:val="00155B86"/>
    <w:rsid w:val="00171A7A"/>
    <w:rsid w:val="001B3D6F"/>
    <w:rsid w:val="00225DB7"/>
    <w:rsid w:val="002C2131"/>
    <w:rsid w:val="002C3236"/>
    <w:rsid w:val="00327F29"/>
    <w:rsid w:val="00341D02"/>
    <w:rsid w:val="00403D97"/>
    <w:rsid w:val="004828DF"/>
    <w:rsid w:val="00492216"/>
    <w:rsid w:val="00563E15"/>
    <w:rsid w:val="00566C3B"/>
    <w:rsid w:val="00576818"/>
    <w:rsid w:val="005B3F88"/>
    <w:rsid w:val="005C31AB"/>
    <w:rsid w:val="00627A5C"/>
    <w:rsid w:val="00627DC2"/>
    <w:rsid w:val="0064271B"/>
    <w:rsid w:val="006444B1"/>
    <w:rsid w:val="006A442C"/>
    <w:rsid w:val="006A5F4F"/>
    <w:rsid w:val="006F28D8"/>
    <w:rsid w:val="007A59A5"/>
    <w:rsid w:val="00836779"/>
    <w:rsid w:val="008A2AC4"/>
    <w:rsid w:val="008B51B9"/>
    <w:rsid w:val="00913DA8"/>
    <w:rsid w:val="0097581F"/>
    <w:rsid w:val="00977372"/>
    <w:rsid w:val="00A93A30"/>
    <w:rsid w:val="00AA4DA7"/>
    <w:rsid w:val="00AD666D"/>
    <w:rsid w:val="00AE6369"/>
    <w:rsid w:val="00B02E0E"/>
    <w:rsid w:val="00B573A4"/>
    <w:rsid w:val="00BD5B27"/>
    <w:rsid w:val="00BF0652"/>
    <w:rsid w:val="00C012CD"/>
    <w:rsid w:val="00C015E6"/>
    <w:rsid w:val="00C10B5A"/>
    <w:rsid w:val="00C46DFD"/>
    <w:rsid w:val="00CA3221"/>
    <w:rsid w:val="00CF17EA"/>
    <w:rsid w:val="00D37CB2"/>
    <w:rsid w:val="00D75F79"/>
    <w:rsid w:val="00D8751E"/>
    <w:rsid w:val="00DA2C48"/>
    <w:rsid w:val="00EF216E"/>
    <w:rsid w:val="00F23784"/>
    <w:rsid w:val="00F436FE"/>
    <w:rsid w:val="00F56D3A"/>
    <w:rsid w:val="00F65173"/>
    <w:rsid w:val="00FD3A07"/>
    <w:rsid w:val="54AA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7AF76B"/>
  <w15:docId w15:val="{353E9FC6-0B67-4523-90EE-DDD72834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hAnsi="Century Gothic" w:eastAsiaTheme="minorHAnsi" w:cstheme="minorBidi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20B8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AA4DA7"/>
    <w:pPr>
      <w:keepNext/>
      <w:keepLines/>
      <w:spacing w:before="240" w:line="259" w:lineRule="auto"/>
      <w:outlineLvl w:val="0"/>
    </w:pPr>
    <w:rPr>
      <w:rFonts w:asciiTheme="majorHAnsi" w:hAnsiTheme="majorHAnsi" w:eastAsiaTheme="majorEastAsia" w:cstheme="majorBidi"/>
      <w:color w:val="365F91" w:themeColor="accent1" w:themeShade="BF"/>
      <w:kern w:val="2"/>
      <w:sz w:val="32"/>
      <w:szCs w:val="32"/>
      <w:lang w:val="fr-BE"/>
      <w14:ligatures w14:val="standard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836779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836779"/>
  </w:style>
  <w:style w:type="paragraph" w:styleId="Pieddepage">
    <w:name w:val="footer"/>
    <w:basedOn w:val="Normal"/>
    <w:link w:val="PieddepageCar"/>
    <w:uiPriority w:val="99"/>
    <w:unhideWhenUsed/>
    <w:rsid w:val="00836779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36779"/>
  </w:style>
  <w:style w:type="paragraph" w:styleId="Textedebulles">
    <w:name w:val="Balloon Text"/>
    <w:basedOn w:val="Normal"/>
    <w:link w:val="TextedebullesCar"/>
    <w:uiPriority w:val="99"/>
    <w:semiHidden/>
    <w:unhideWhenUsed/>
    <w:rsid w:val="00836779"/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836779"/>
    <w:rPr>
      <w:rFonts w:ascii="Tahoma" w:hAnsi="Tahoma" w:cs="Tahoma"/>
      <w:sz w:val="16"/>
      <w:szCs w:val="16"/>
    </w:rPr>
  </w:style>
  <w:style w:type="paragraph" w:styleId="Titre">
    <w:name w:val="Title"/>
    <w:basedOn w:val="Normal"/>
    <w:link w:val="TitreCar"/>
    <w:qFormat/>
    <w:rsid w:val="000B20B8"/>
    <w:pPr>
      <w:jc w:val="center"/>
    </w:pPr>
    <w:rPr>
      <w:b/>
      <w:bCs/>
      <w:color w:val="FF9900"/>
      <w:u w:val="single"/>
      <w:lang w:val="fr-FR"/>
    </w:rPr>
  </w:style>
  <w:style w:type="character" w:styleId="TitreCar" w:customStyle="1">
    <w:name w:val="Titre Car"/>
    <w:basedOn w:val="Policepardfaut"/>
    <w:link w:val="Titre"/>
    <w:rsid w:val="000B20B8"/>
    <w:rPr>
      <w:rFonts w:ascii="Times New Roman" w:hAnsi="Times New Roman" w:eastAsia="Times New Roman" w:cs="Times New Roman"/>
      <w:b/>
      <w:bCs/>
      <w:color w:val="FF9900"/>
      <w:sz w:val="24"/>
      <w:szCs w:val="24"/>
      <w:u w:val="single"/>
      <w:lang w:val="fr-FR"/>
    </w:rPr>
  </w:style>
  <w:style w:type="character" w:styleId="Titre1Car" w:customStyle="1">
    <w:name w:val="Titre 1 Car"/>
    <w:basedOn w:val="Policepardfaut"/>
    <w:link w:val="Titre1"/>
    <w:uiPriority w:val="9"/>
    <w:rsid w:val="00AA4DA7"/>
    <w:rPr>
      <w:rFonts w:asciiTheme="majorHAnsi" w:hAnsiTheme="majorHAnsi" w:eastAsiaTheme="majorEastAsia" w:cstheme="majorBidi"/>
      <w:color w:val="365F91" w:themeColor="accent1" w:themeShade="BF"/>
      <w:kern w:val="2"/>
      <w:sz w:val="32"/>
      <w:szCs w:val="32"/>
      <w14:ligatures w14:val="standard"/>
    </w:rPr>
  </w:style>
  <w:style w:type="paragraph" w:styleId="En-ttedetabledesmatires">
    <w:name w:val="TOC Heading"/>
    <w:aliases w:val="Sidebar Heading"/>
    <w:basedOn w:val="Titre1"/>
    <w:next w:val="Normal"/>
    <w:uiPriority w:val="39"/>
    <w:unhideWhenUsed/>
    <w:qFormat/>
    <w:rsid w:val="00AA4DA7"/>
    <w:pPr>
      <w:spacing w:before="48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A4DA7"/>
    <w:pPr>
      <w:spacing w:after="10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fr-BE"/>
      <w14:ligatures w14:val="standard"/>
    </w:rPr>
  </w:style>
  <w:style w:type="character" w:styleId="Lienhypertexte">
    <w:name w:val="Hyperlink"/>
    <w:basedOn w:val="Policepardfaut"/>
    <w:uiPriority w:val="99"/>
    <w:unhideWhenUsed/>
    <w:rsid w:val="00AA4DA7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AA4DA7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kern w:val="2"/>
      <w:sz w:val="22"/>
      <w:szCs w:val="22"/>
      <w:lang w:val="fr-BE"/>
      <w14:ligatures w14:val="standard"/>
    </w:rPr>
  </w:style>
  <w:style w:type="table" w:styleId="Grilledutableau">
    <w:name w:val="Table Grid"/>
    <w:basedOn w:val="TableauNormal"/>
    <w:uiPriority w:val="39"/>
    <w:rsid w:val="00AA4DA7"/>
    <w:pPr>
      <w:spacing w:after="0" w:line="240" w:lineRule="auto"/>
    </w:pPr>
    <w:rPr>
      <w:rFonts w:asciiTheme="minorHAnsi" w:hAnsiTheme="minorHAnsi"/>
      <w:kern w:val="2"/>
      <w:sz w:val="22"/>
      <w14:ligatures w14:val="standard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tedefin">
    <w:name w:val="endnote text"/>
    <w:basedOn w:val="Normal"/>
    <w:link w:val="NotedefinCar"/>
    <w:uiPriority w:val="99"/>
    <w:unhideWhenUsed/>
    <w:rsid w:val="00AA4DA7"/>
    <w:rPr>
      <w:rFonts w:asciiTheme="minorHAnsi" w:hAnsiTheme="minorHAnsi" w:eastAsiaTheme="minorHAnsi" w:cstheme="minorBidi"/>
      <w:kern w:val="2"/>
      <w:sz w:val="20"/>
      <w:szCs w:val="20"/>
      <w:lang w:val="fr-BE"/>
      <w14:ligatures w14:val="standard"/>
    </w:rPr>
  </w:style>
  <w:style w:type="character" w:styleId="NotedefinCar" w:customStyle="1">
    <w:name w:val="Note de fin Car"/>
    <w:basedOn w:val="Policepardfaut"/>
    <w:link w:val="Notedefin"/>
    <w:uiPriority w:val="99"/>
    <w:rsid w:val="00AA4DA7"/>
    <w:rPr>
      <w:rFonts w:asciiTheme="minorHAnsi" w:hAnsiTheme="minorHAnsi"/>
      <w:kern w:val="2"/>
      <w:szCs w:val="20"/>
      <w14:ligatures w14:val="standard"/>
    </w:rPr>
  </w:style>
  <w:style w:type="character" w:styleId="Appeldenotedefin">
    <w:name w:val="endnote reference"/>
    <w:basedOn w:val="Policepardfaut"/>
    <w:uiPriority w:val="99"/>
    <w:semiHidden/>
    <w:unhideWhenUsed/>
    <w:rsid w:val="00AA4DA7"/>
    <w:rPr>
      <w:vertAlign w:val="superscript"/>
    </w:rPr>
  </w:style>
  <w:style w:type="table" w:styleId="Listemoyenne2-Accent1">
    <w:name w:val="Medium List 2 Accent 1"/>
    <w:basedOn w:val="TableauNormal"/>
    <w:uiPriority w:val="66"/>
    <w:rsid w:val="00AA4DA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2"/>
      <w:lang w:val="en-US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apple-converted-space" w:customStyle="1">
    <w:name w:val="apple-converted-space"/>
    <w:basedOn w:val="Policepardfaut"/>
    <w:rsid w:val="00AA4DA7"/>
  </w:style>
  <w:style w:type="character" w:styleId="lev">
    <w:name w:val="Strong"/>
    <w:basedOn w:val="Policepardfaut"/>
    <w:uiPriority w:val="22"/>
    <w:qFormat/>
    <w:rsid w:val="00AA4DA7"/>
    <w:rPr>
      <w:b/>
      <w:bCs/>
    </w:rPr>
  </w:style>
  <w:style w:type="paragraph" w:styleId="Sansinterligne">
    <w:name w:val="No Spacing"/>
    <w:uiPriority w:val="1"/>
    <w:qFormat/>
    <w:rsid w:val="00AA4DA7"/>
    <w:pPr>
      <w:spacing w:after="0" w:line="240" w:lineRule="auto"/>
    </w:pPr>
    <w:rPr>
      <w:rFonts w:asciiTheme="minorHAnsi" w:hAnsiTheme="minorHAnsi"/>
      <w:kern w:val="2"/>
      <w:sz w:val="22"/>
      <w14:ligatures w14:val="standard"/>
    </w:rPr>
  </w:style>
  <w:style w:type="paragraph" w:styleId="NormalWeb">
    <w:name w:val="Normal (Web)"/>
    <w:basedOn w:val="Normal"/>
    <w:uiPriority w:val="99"/>
    <w:semiHidden/>
    <w:unhideWhenUsed/>
    <w:rsid w:val="002C3236"/>
    <w:pPr>
      <w:spacing w:before="100" w:beforeAutospacing="1" w:after="100" w:afterAutospacing="1"/>
    </w:pPr>
    <w:rPr>
      <w:lang w:val="fr-BE" w:eastAsia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6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g"/><Relationship Id="rId1" Type="http://schemas.openxmlformats.org/officeDocument/2006/relationships/image" Target="media/image2.jpg"/><Relationship Id="rId4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5240.7A5212A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goosse.BEMG.010\Desktop\Document%20mod&#232;le%20Milestone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e2726801d374abcafe0d4c0dad5c06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e6a50a555c98c1ddd902e151641736f8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5cb6c6-7570-4b97-b4b2-6a6d170a015a">
      <Terms xmlns="http://schemas.microsoft.com/office/infopath/2007/PartnerControls"/>
    </lcf76f155ced4ddcb4097134ff3c332f>
    <TaxCatchAll xmlns="1b754143-83bb-40de-b9a6-0c9e87881f81" xsi:nil="true"/>
  </documentManagement>
</p:properties>
</file>

<file path=customXml/itemProps1.xml><?xml version="1.0" encoding="utf-8"?>
<ds:datastoreItem xmlns:ds="http://schemas.openxmlformats.org/officeDocument/2006/customXml" ds:itemID="{323E4638-1F08-45F1-9741-A08064BD5D12}"/>
</file>

<file path=customXml/itemProps2.xml><?xml version="1.0" encoding="utf-8"?>
<ds:datastoreItem xmlns:ds="http://schemas.openxmlformats.org/officeDocument/2006/customXml" ds:itemID="{4DB2503D-7EBC-4A9D-B7A4-4D729961F0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4F3CC3-1A9D-4E41-8F64-94B21C105DBF}">
  <ds:schemaRefs>
    <ds:schemaRef ds:uri="http://schemas.microsoft.com/office/2006/metadata/properties"/>
    <ds:schemaRef ds:uri="http://schemas.microsoft.com/office/infopath/2007/PartnerControls"/>
    <ds:schemaRef ds:uri="683af121-492c-4ab9-91ee-b80a85ec733b"/>
    <ds:schemaRef ds:uri="ddf97a6b-399d-499f-ba7c-0097853cef7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Document modèle Milestones.dotx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Guillaine Goosse</dc:creator>
  <lastModifiedBy>Gaelle Francart</lastModifiedBy>
  <revision>5</revision>
  <lastPrinted>2025-06-16T09:32:00.0000000Z</lastPrinted>
  <dcterms:created xsi:type="dcterms:W3CDTF">2023-12-07T09:34:00.0000000Z</dcterms:created>
  <dcterms:modified xsi:type="dcterms:W3CDTF">2025-07-31T07:44:47.7629457Z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61200</vt:r8>
  </property>
  <property fmtid="{D5CDD505-2E9C-101B-9397-08002B2CF9AE}" pid="3" name="MediaServiceImageTags">
    <vt:lpwstr/>
  </property>
  <property fmtid="{D5CDD505-2E9C-101B-9397-08002B2CF9AE}" pid="4" name="ContentTypeId">
    <vt:lpwstr>0x01010050A19B864FBFEB4A9648212F5865B6A5</vt:lpwstr>
  </property>
</Properties>
</file>